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bookmarkStart w:id="0" w:name="_Hlk26295482" w:displacedByCustomXml="next"/>
    <w:bookmarkEnd w:id="0" w:displacedByCustomXml="next"/>
    <w:sdt>
      <w:sdtPr>
        <w:rPr>
          <w:rFonts w:ascii="함초롬바탕" w:eastAsia="굴림" w:hAnsi="굴림" w:cs="굴림" w:hint="eastAsia"/>
          <w:color w:val="000000"/>
          <w:sz w:val="20"/>
          <w:szCs w:val="20"/>
          <w:lang w:eastAsia="ko-KR"/>
        </w:r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FD5238" w:rsidRPr="00FD5238" w:rsidRDefault="00FD5238">
          <w:pPr>
            <w:rPr>
              <w:color w:val="0066CC"/>
              <w:lang w:eastAsia="ko-KR"/>
            </w:rPr>
          </w:pPr>
        </w:p>
        <w:tbl>
          <w:tblPr>
            <w:tblOverlap w:val="never"/>
            <w:tblW w:w="0" w:type="auto"/>
            <w:tbl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blBorders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307"/>
          </w:tblGrid>
          <w:tr w:rsidR="00FD5238" w:rsidRPr="00FD5238" w:rsidTr="00FD5238">
            <w:trPr>
              <w:trHeight w:val="3200"/>
            </w:trPr>
            <w:tc>
              <w:tcPr>
                <w:tcW w:w="8307" w:type="dxa"/>
                <w:tcBorders>
                  <w:top w:val="single" w:sz="18" w:space="0" w:color="000000"/>
                  <w:left w:val="nil"/>
                  <w:bottom w:val="single" w:sz="2" w:space="0" w:color="000000"/>
                  <w:right w:val="nil"/>
                </w:tcBorders>
                <w:shd w:val="clear" w:color="auto" w:fill="FFFFFF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FD5238" w:rsidRDefault="001024D7" w:rsidP="00FD5238">
                <w:pPr>
                  <w:widowControl w:val="0"/>
                  <w:shd w:val="clear" w:color="auto" w:fill="FFFFFF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나눔명조" w:eastAsia="굴림" w:hAnsi="굴림" w:cs="굴림"/>
                    <w:b/>
                    <w:bCs/>
                    <w:color w:val="000000"/>
                    <w:sz w:val="24"/>
                    <w:szCs w:val="24"/>
                    <w:lang w:eastAsia="ko-KR"/>
                  </w:rPr>
                </w:pPr>
                <w:r>
                  <w:rPr>
                    <w:rFonts w:ascii="나눔고딕" w:eastAsia="나눔고딕" w:hAnsi="나눔고딕" w:cs="굴림" w:hint="eastAsia"/>
                    <w:b/>
                    <w:bCs/>
                    <w:color w:val="000000"/>
                    <w:sz w:val="60"/>
                    <w:szCs w:val="60"/>
                    <w:shd w:val="clear" w:color="auto" w:fill="FFFFFF"/>
                    <w:lang w:eastAsia="ko-KR"/>
                  </w:rPr>
                  <w:t>데이터베이스(1조)</w:t>
                </w:r>
              </w:p>
              <w:p w:rsidR="00FD5238" w:rsidRPr="00FD5238" w:rsidRDefault="001024D7" w:rsidP="00FD5238">
                <w:pPr>
                  <w:widowControl w:val="0"/>
                  <w:shd w:val="clear" w:color="auto" w:fill="FFFFFF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나눔명조" w:eastAsia="굴림" w:hAnsi="굴림" w:cs="굴림"/>
                    <w:b/>
                    <w:bCs/>
                    <w:color w:val="000000"/>
                    <w:sz w:val="24"/>
                    <w:szCs w:val="24"/>
                    <w:lang w:eastAsia="ko-KR"/>
                  </w:rPr>
                </w:pPr>
                <w:r>
                  <w:rPr>
                    <w:rFonts w:ascii="나눔고딕" w:eastAsia="나눔고딕" w:hAnsi="나눔고딕" w:cs="굴림" w:hint="eastAsia"/>
                    <w:b/>
                    <w:bCs/>
                    <w:color w:val="000000"/>
                    <w:shd w:val="clear" w:color="auto" w:fill="FFFFFF"/>
                    <w:lang w:eastAsia="ko-KR"/>
                  </w:rPr>
                  <w:t>데이터베이스 설계 과제</w:t>
                </w:r>
              </w:p>
            </w:tc>
          </w:tr>
        </w:tbl>
        <w:p w:rsidR="00EA4BE1" w:rsidRPr="00FD5238" w:rsidRDefault="001024D7">
          <w:pPr>
            <w:rPr>
              <w:color w:val="0066CC"/>
              <w:lang w:eastAsia="ko-KR"/>
            </w:rPr>
          </w:pPr>
          <w:r w:rsidRPr="00FD5238">
            <w:rPr>
              <w:rFonts w:ascii="나눔명조"/>
              <w:b/>
              <w:bCs/>
              <w:noProof/>
              <w:sz w:val="24"/>
              <w:szCs w:val="24"/>
            </w:rPr>
            <w:drawing>
              <wp:anchor distT="0" distB="0" distL="114300" distR="114300" simplePos="0" relativeHeight="251771392" behindDoc="0" locked="0" layoutInCell="1" allowOverlap="1">
                <wp:simplePos x="0" y="0"/>
                <wp:positionH relativeFrom="margin">
                  <wp:posOffset>1380490</wp:posOffset>
                </wp:positionH>
                <wp:positionV relativeFrom="page">
                  <wp:posOffset>3235960</wp:posOffset>
                </wp:positionV>
                <wp:extent cx="2505710" cy="1402080"/>
                <wp:effectExtent l="0" t="0" r="8890" b="7620"/>
                <wp:wrapSquare wrapText="bothSides"/>
                <wp:docPr id="20" name="그림 20" descr="EMB0000309c6f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383119128" descr="EMB0000309c6f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05710" cy="140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42" w:rightFromText="142" w:vertAnchor="text" w:horzAnchor="margin" w:tblpXSpec="center" w:tblpY="4549"/>
            <w:tblW w:w="0" w:type="auto"/>
            <w:tbl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  <w:insideH w:val="single" w:sz="2" w:space="0" w:color="BFBFBF" w:themeColor="background1" w:themeShade="BF"/>
              <w:insideV w:val="single" w:sz="2" w:space="0" w:color="BFBFBF" w:themeColor="background1" w:themeShade="BF"/>
            </w:tblBorders>
            <w:shd w:val="clear" w:color="auto" w:fill="31787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580"/>
            <w:gridCol w:w="4300"/>
          </w:tblGrid>
          <w:tr w:rsidR="00FD5238" w:rsidRPr="001F2FA3" w:rsidTr="001024D7">
            <w:trPr>
              <w:trHeight w:val="360"/>
            </w:trPr>
            <w:tc>
              <w:tcPr>
                <w:tcW w:w="2580" w:type="dxa"/>
                <w:shd w:val="clear" w:color="auto" w:fill="EE0000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245C87" w:rsidRDefault="00FD5238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</w:pPr>
                <w:r w:rsidRPr="00245C87">
                  <w:rPr>
                    <w:rFonts w:ascii="맑은 고딕" w:eastAsia="맑은 고딕" w:hAnsi="맑은 고딕" w:cs="굴림" w:hint="eastAsia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  <w:t>과목</w:t>
                </w:r>
              </w:p>
            </w:tc>
            <w:tc>
              <w:tcPr>
                <w:tcW w:w="4300" w:type="dxa"/>
                <w:shd w:val="clear" w:color="auto" w:fill="FFFFFF" w:themeFill="background1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1F2FA3" w:rsidRDefault="001024D7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r>
                  <w:rPr>
                    <w:rFonts w:ascii="맑은 고딕" w:eastAsia="맑은 고딕" w:hAnsi="맑은 고딕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데이터베이스</w:t>
                </w:r>
              </w:p>
            </w:tc>
          </w:tr>
          <w:tr w:rsidR="00FD5238" w:rsidRPr="001F2FA3" w:rsidTr="001024D7">
            <w:trPr>
              <w:trHeight w:val="241"/>
            </w:trPr>
            <w:tc>
              <w:tcPr>
                <w:tcW w:w="2580" w:type="dxa"/>
                <w:shd w:val="clear" w:color="auto" w:fill="EE0000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245C87" w:rsidRDefault="00FD5238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</w:pPr>
                <w:r w:rsidRPr="00245C87">
                  <w:rPr>
                    <w:rFonts w:ascii="맑은 고딕" w:eastAsia="맑은 고딕" w:hAnsi="맑은 고딕" w:cs="굴림" w:hint="eastAsia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  <w:t>담당 교수님</w:t>
                </w:r>
              </w:p>
            </w:tc>
            <w:tc>
              <w:tcPr>
                <w:tcW w:w="4300" w:type="dxa"/>
                <w:shd w:val="clear" w:color="auto" w:fill="FFFFFF" w:themeFill="background1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1F2FA3" w:rsidRDefault="001024D7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proofErr w:type="spellStart"/>
                <w:r>
                  <w:rPr>
                    <w:rFonts w:ascii="맑은 고딕" w:eastAsia="맑은 고딕" w:hAnsi="맑은 고딕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허훈식</w:t>
                </w:r>
                <w:proofErr w:type="spellEnd"/>
                <w:r w:rsidR="00FD5238" w:rsidRPr="001F2FA3">
                  <w:rPr>
                    <w:rFonts w:ascii="맑은 고딕" w:eastAsia="맑은 고딕" w:hAnsi="맑은 고딕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 xml:space="preserve"> 교수님</w:t>
                </w:r>
              </w:p>
            </w:tc>
          </w:tr>
          <w:tr w:rsidR="00FD5238" w:rsidRPr="001F2FA3" w:rsidTr="001024D7">
            <w:trPr>
              <w:trHeight w:val="262"/>
            </w:trPr>
            <w:tc>
              <w:tcPr>
                <w:tcW w:w="2580" w:type="dxa"/>
                <w:shd w:val="clear" w:color="auto" w:fill="EE0000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245C87" w:rsidRDefault="00FD5238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</w:pPr>
                <w:r w:rsidRPr="00245C87">
                  <w:rPr>
                    <w:rFonts w:ascii="맑은 고딕" w:eastAsia="맑은 고딕" w:hAnsi="맑은 고딕" w:cs="굴림" w:hint="eastAsia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  <w:t>제출 과제</w:t>
                </w:r>
              </w:p>
            </w:tc>
            <w:tc>
              <w:tcPr>
                <w:tcW w:w="4300" w:type="dxa"/>
                <w:shd w:val="clear" w:color="auto" w:fill="FFFFFF" w:themeFill="background1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1F2FA3" w:rsidRDefault="001024D7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r>
                  <w:rPr>
                    <w:rFonts w:ascii="맑은 고딕" w:eastAsia="맑은 고딕" w:hAnsi="맑은 고딕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데이터베이스 설계 과제</w:t>
                </w:r>
              </w:p>
            </w:tc>
          </w:tr>
          <w:tr w:rsidR="00FD5238" w:rsidRPr="001F2FA3" w:rsidTr="001024D7">
            <w:trPr>
              <w:trHeight w:val="333"/>
            </w:trPr>
            <w:tc>
              <w:tcPr>
                <w:tcW w:w="2580" w:type="dxa"/>
                <w:shd w:val="clear" w:color="auto" w:fill="EE0000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245C87" w:rsidRDefault="00FD5238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</w:pPr>
                <w:r w:rsidRPr="00245C87">
                  <w:rPr>
                    <w:rFonts w:ascii="맑은 고딕" w:eastAsia="맑은 고딕" w:hAnsi="맑은 고딕" w:cs="굴림" w:hint="eastAsia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  <w:t>제출 마감일</w:t>
                </w:r>
              </w:p>
            </w:tc>
            <w:tc>
              <w:tcPr>
                <w:tcW w:w="4300" w:type="dxa"/>
                <w:shd w:val="clear" w:color="auto" w:fill="FFFFFF" w:themeFill="background1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1F2FA3" w:rsidRDefault="00FD5238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맑은 고딕" w:eastAsia="굴림" w:hAnsi="굴림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r w:rsidRPr="001F2FA3">
                  <w:rPr>
                    <w:rFonts w:ascii="맑은 고딕" w:eastAsia="맑은 고딕" w:hAnsi="맑은 고딕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201</w:t>
                </w:r>
                <w:r>
                  <w:rPr>
                    <w:rFonts w:ascii="맑은 고딕" w:eastAsia="맑은 고딕" w:hAnsi="맑은 고딕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9</w:t>
                </w:r>
                <w:r w:rsidRPr="001F2FA3">
                  <w:rPr>
                    <w:rFonts w:ascii="맑은 고딕" w:eastAsia="맑은 고딕" w:hAnsi="맑은 고딕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.</w:t>
                </w:r>
                <w:r>
                  <w:rPr>
                    <w:rFonts w:ascii="맑은 고딕" w:eastAsia="맑은 고딕" w:hAnsi="맑은 고딕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12</w:t>
                </w:r>
                <w:r w:rsidRPr="001F2FA3">
                  <w:rPr>
                    <w:rFonts w:ascii="맑은 고딕" w:eastAsia="맑은 고딕" w:hAnsi="맑은 고딕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.</w:t>
                </w:r>
                <w:r>
                  <w:rPr>
                    <w:rFonts w:ascii="맑은 고딕" w:eastAsia="맑은 고딕" w:hAnsi="맑은 고딕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0</w:t>
                </w:r>
                <w:r w:rsidR="001024D7">
                  <w:rPr>
                    <w:rFonts w:ascii="맑은 고딕" w:eastAsia="맑은 고딕" w:hAnsi="맑은 고딕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3</w:t>
                </w:r>
              </w:p>
            </w:tc>
          </w:tr>
          <w:tr w:rsidR="00FD5238" w:rsidRPr="001F2FA3" w:rsidTr="001024D7">
            <w:trPr>
              <w:trHeight w:val="1090"/>
            </w:trPr>
            <w:tc>
              <w:tcPr>
                <w:tcW w:w="2580" w:type="dxa"/>
                <w:shd w:val="clear" w:color="auto" w:fill="EE0000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FD5238" w:rsidRPr="00245C87" w:rsidRDefault="00FD5238" w:rsidP="001024D7">
                <w:pPr>
                  <w:widowControl w:val="0"/>
                  <w:wordWrap w:val="0"/>
                  <w:autoSpaceDE w:val="0"/>
                  <w:autoSpaceDN w:val="0"/>
                  <w:spacing w:after="0" w:line="384" w:lineRule="auto"/>
                  <w:jc w:val="center"/>
                  <w:textAlignment w:val="baseline"/>
                  <w:rPr>
                    <w:rFonts w:ascii="함초롬바탕" w:eastAsia="굴림" w:hAnsi="굴림" w:cs="굴림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</w:pPr>
                <w:r w:rsidRPr="00245C87">
                  <w:rPr>
                    <w:rFonts w:ascii="맑은 고딕" w:eastAsia="맑은 고딕" w:hAnsi="맑은 고딕" w:cs="굴림" w:hint="eastAsia"/>
                    <w:b/>
                    <w:bCs/>
                    <w:color w:val="FFFFFF" w:themeColor="background1"/>
                    <w:sz w:val="24"/>
                    <w:szCs w:val="24"/>
                    <w:lang w:eastAsia="ko-KR"/>
                  </w:rPr>
                  <w:t>제출자</w:t>
                </w:r>
              </w:p>
            </w:tc>
            <w:tc>
              <w:tcPr>
                <w:tcW w:w="4300" w:type="dxa"/>
                <w:shd w:val="clear" w:color="auto" w:fill="FFFFFF" w:themeFill="background1"/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1024D7" w:rsidRDefault="001024D7" w:rsidP="001024D7">
                <w:pPr>
                  <w:widowControl w:val="0"/>
                  <w:wordWrap w:val="0"/>
                  <w:autoSpaceDE w:val="0"/>
                  <w:autoSpaceDN w:val="0"/>
                  <w:spacing w:line="273" w:lineRule="auto"/>
                  <w:jc w:val="center"/>
                  <w:textAlignment w:val="baseline"/>
                  <w:rPr>
                    <w:rFonts w:asciiTheme="minorEastAsia" w:hAnsiTheme="minorEastAsia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r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김영민</w:t>
                </w:r>
                <w:r w:rsidR="00F647AD"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 xml:space="preserve"> </w:t>
                </w:r>
                <w:r w:rsidR="00F647AD">
                  <w:rPr>
                    <w:rFonts w:asciiTheme="minorEastAsia" w:hAnsiTheme="minorEastAsia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2016156007</w:t>
                </w:r>
              </w:p>
              <w:p w:rsidR="001024D7" w:rsidRDefault="001024D7" w:rsidP="001024D7">
                <w:pPr>
                  <w:widowControl w:val="0"/>
                  <w:wordWrap w:val="0"/>
                  <w:autoSpaceDE w:val="0"/>
                  <w:autoSpaceDN w:val="0"/>
                  <w:spacing w:line="273" w:lineRule="auto"/>
                  <w:jc w:val="center"/>
                  <w:textAlignment w:val="baseline"/>
                  <w:rPr>
                    <w:rFonts w:asciiTheme="minorEastAsia" w:hAnsiTheme="minorEastAsia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proofErr w:type="spellStart"/>
                <w:r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이영채</w:t>
                </w:r>
                <w:proofErr w:type="spellEnd"/>
                <w:r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 xml:space="preserve"> </w:t>
                </w:r>
                <w:r>
                  <w:rPr>
                    <w:rFonts w:asciiTheme="minorEastAsia" w:hAnsiTheme="minorEastAsia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2016156022</w:t>
                </w:r>
              </w:p>
              <w:p w:rsidR="001024D7" w:rsidRDefault="001024D7" w:rsidP="001024D7">
                <w:pPr>
                  <w:widowControl w:val="0"/>
                  <w:wordWrap w:val="0"/>
                  <w:autoSpaceDE w:val="0"/>
                  <w:autoSpaceDN w:val="0"/>
                  <w:spacing w:line="273" w:lineRule="auto"/>
                  <w:jc w:val="center"/>
                  <w:textAlignment w:val="baseline"/>
                  <w:rPr>
                    <w:rFonts w:asciiTheme="minorEastAsia" w:hAnsiTheme="minorEastAsia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r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최성훈</w:t>
                </w:r>
                <w:r w:rsidR="008A10AF"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 xml:space="preserve"> </w:t>
                </w:r>
                <w:r w:rsidR="008A10AF">
                  <w:rPr>
                    <w:rFonts w:asciiTheme="minorEastAsia" w:hAnsiTheme="minorEastAsia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2016156039</w:t>
                </w:r>
              </w:p>
              <w:p w:rsidR="001024D7" w:rsidRPr="001F2FA3" w:rsidRDefault="001024D7" w:rsidP="001024D7">
                <w:pPr>
                  <w:widowControl w:val="0"/>
                  <w:wordWrap w:val="0"/>
                  <w:autoSpaceDE w:val="0"/>
                  <w:autoSpaceDN w:val="0"/>
                  <w:spacing w:line="273" w:lineRule="auto"/>
                  <w:jc w:val="center"/>
                  <w:textAlignment w:val="baseline"/>
                  <w:rPr>
                    <w:rFonts w:ascii="Calibri" w:eastAsia="굴림" w:hAnsi="굴림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  <w:proofErr w:type="spellStart"/>
                <w:r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황규빈</w:t>
                </w:r>
                <w:proofErr w:type="spellEnd"/>
                <w:r w:rsidR="008A10AF">
                  <w:rPr>
                    <w:rFonts w:asciiTheme="minorEastAsia" w:hAnsiTheme="minorEastAsia" w:cs="굴림" w:hint="eastAsia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 xml:space="preserve"> </w:t>
                </w:r>
                <w:r w:rsidR="008A10AF">
                  <w:rPr>
                    <w:rFonts w:asciiTheme="minorEastAsia" w:hAnsiTheme="minorEastAsia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  <w:t>2016156047</w:t>
                </w:r>
              </w:p>
              <w:p w:rsidR="00FD5238" w:rsidRPr="001F2FA3" w:rsidRDefault="00FD5238" w:rsidP="001024D7">
                <w:pPr>
                  <w:widowControl w:val="0"/>
                  <w:wordWrap w:val="0"/>
                  <w:autoSpaceDE w:val="0"/>
                  <w:autoSpaceDN w:val="0"/>
                  <w:spacing w:line="273" w:lineRule="auto"/>
                  <w:jc w:val="center"/>
                  <w:textAlignment w:val="baseline"/>
                  <w:rPr>
                    <w:rFonts w:ascii="Calibri" w:eastAsia="굴림" w:hAnsi="굴림" w:cs="굴림"/>
                    <w:b/>
                    <w:bCs/>
                    <w:color w:val="000000" w:themeColor="text1"/>
                    <w:sz w:val="24"/>
                    <w:szCs w:val="24"/>
                    <w:lang w:eastAsia="ko-KR"/>
                  </w:rPr>
                </w:pPr>
              </w:p>
            </w:tc>
          </w:tr>
        </w:tbl>
        <w:p w:rsidR="007123A2" w:rsidRPr="00495423" w:rsidRDefault="001024D7" w:rsidP="00495423">
          <w:pPr>
            <w:pStyle w:val="aff4"/>
            <w:rPr>
              <w:rFonts w:ascii="나눔명조"/>
              <w:b/>
              <w:bCs/>
              <w:sz w:val="24"/>
              <w:szCs w:val="24"/>
            </w:rPr>
          </w:pPr>
          <w:r w:rsidRPr="001024D7">
            <w:rPr>
              <w:rFonts w:ascii="나눔명조"/>
              <w:b/>
              <w:bCs/>
              <w:noProof/>
              <w:sz w:val="24"/>
              <w:szCs w:val="24"/>
            </w:rPr>
            <w:drawing>
              <wp:anchor distT="0" distB="0" distL="114300" distR="114300" simplePos="0" relativeHeight="2517734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line">
                  <wp:posOffset>1677670</wp:posOffset>
                </wp:positionV>
                <wp:extent cx="3725483" cy="838200"/>
                <wp:effectExtent l="0" t="0" r="8890" b="0"/>
                <wp:wrapTopAndBottom/>
                <wp:docPr id="6" name="그림 6" descr="EMB000029bc6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368553184" descr="EMB000029bc61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25483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22AC5">
            <w:rPr>
              <w:rFonts w:hint="eastAsia"/>
              <w:caps/>
            </w:rPr>
            <w:br w:type="page"/>
          </w:r>
        </w:p>
      </w:sdtContent>
    </w:sdt>
    <w:p w:rsidR="00E12405" w:rsidRPr="007123A2" w:rsidRDefault="00E12405" w:rsidP="00E12405">
      <w:pPr>
        <w:rPr>
          <w:caps/>
          <w:lang w:eastAsia="ko-KR"/>
        </w:rPr>
      </w:pPr>
      <w:r w:rsidRPr="00E12405"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24960" behindDoc="1" locked="0" layoutInCell="1" allowOverlap="1" wp14:anchorId="5D60CAAF" wp14:editId="654C788F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1506855" cy="1028700"/>
                <wp:effectExtent l="0" t="0" r="0" b="0"/>
                <wp:wrapTight wrapText="bothSides">
                  <wp:wrapPolygon edited="0">
                    <wp:start x="819" y="0"/>
                    <wp:lineTo x="819" y="21200"/>
                    <wp:lineTo x="20480" y="21200"/>
                    <wp:lineTo x="20480" y="0"/>
                    <wp:lineTo x="819" y="0"/>
                  </wp:wrapPolygon>
                </wp:wrapTight>
                <wp:docPr id="11" name="직사각형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1911EC-BD8E-41A6-AB37-FF662E95F0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85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AEA" w:rsidRPr="001024D7" w:rsidRDefault="00045AEA" w:rsidP="00E12405">
                            <w:pPr>
                              <w:pStyle w:val="aff5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/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1024D7"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80"/>
                                <w:szCs w:val="80"/>
                              </w:rPr>
                              <w:t>목차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0CAAF" id="직사각형 10" o:spid="_x0000_s1026" style="position:absolute;margin-left:0;margin-top:11.5pt;width:118.65pt;height:81pt;z-index:-251691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" filled="f" stroked="f" strokeweight="1pt">
                <v:textbox>
                  <w:txbxContent>
                    <w:p w:rsidR="00045AEA" w:rsidRPr="001024D7" w:rsidRDefault="00045AEA" w:rsidP="00E12405">
                      <w:pPr>
                        <w:pStyle w:val="aff5"/>
                        <w:wordWrap w:val="0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/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1024D7"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0000"/>
                          <w:kern w:val="24"/>
                          <w:sz w:val="80"/>
                          <w:szCs w:val="80"/>
                        </w:rPr>
                        <w:t>목차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:rsidR="00E12405" w:rsidRDefault="00E12405" w:rsidP="00E12405">
      <w:pPr>
        <w:rPr>
          <w:lang w:eastAsia="ko-KR"/>
        </w:rPr>
      </w:pPr>
    </w:p>
    <w:p w:rsidR="00271051" w:rsidRDefault="00271051" w:rsidP="00E12405">
      <w:pPr>
        <w:rPr>
          <w:lang w:eastAsia="ko-KR"/>
        </w:rPr>
      </w:pPr>
    </w:p>
    <w:p w:rsidR="00495423" w:rsidRDefault="00495423" w:rsidP="0070778C">
      <w:pPr>
        <w:spacing w:line="240" w:lineRule="auto"/>
        <w:rPr>
          <w:lang w:eastAsia="ko-KR"/>
        </w:rPr>
      </w:pPr>
    </w:p>
    <w:p w:rsidR="0070778C" w:rsidRDefault="0070778C" w:rsidP="0070778C">
      <w:pPr>
        <w:spacing w:line="240" w:lineRule="auto"/>
        <w:rPr>
          <w:rFonts w:hint="eastAsia"/>
          <w:lang w:eastAsia="ko-KR"/>
        </w:rPr>
      </w:pPr>
    </w:p>
    <w:p w:rsidR="007D0068" w:rsidRPr="001024D7" w:rsidRDefault="001024D7" w:rsidP="0070778C">
      <w:pPr>
        <w:pStyle w:val="af8"/>
        <w:numPr>
          <w:ilvl w:val="0"/>
          <w:numId w:val="3"/>
        </w:numPr>
        <w:tabs>
          <w:tab w:val="left" w:pos="1556"/>
        </w:tabs>
        <w:spacing w:line="240" w:lineRule="auto"/>
        <w:ind w:left="1240"/>
        <w:rPr>
          <w:sz w:val="36"/>
          <w:lang w:eastAsia="ko-KR"/>
        </w:rPr>
      </w:pPr>
      <w:r w:rsidRPr="001024D7">
        <w:rPr>
          <w:rFonts w:hint="eastAsia"/>
          <w:b/>
          <w:sz w:val="36"/>
          <w:lang w:eastAsia="ko-KR"/>
        </w:rPr>
        <w:t>업무</w:t>
      </w:r>
      <w:r w:rsidRPr="001024D7">
        <w:rPr>
          <w:rFonts w:hint="eastAsia"/>
          <w:b/>
          <w:sz w:val="36"/>
          <w:lang w:eastAsia="ko-KR"/>
        </w:rPr>
        <w:t xml:space="preserve"> </w:t>
      </w:r>
      <w:r w:rsidRPr="001024D7">
        <w:rPr>
          <w:rFonts w:hint="eastAsia"/>
          <w:b/>
          <w:sz w:val="36"/>
          <w:lang w:eastAsia="ko-KR"/>
        </w:rPr>
        <w:t>분석</w:t>
      </w:r>
      <w:r w:rsidR="00FC2B9B" w:rsidRPr="001024D7">
        <w:rPr>
          <w:rFonts w:hint="eastAsia"/>
          <w:b/>
          <w:sz w:val="36"/>
          <w:lang w:eastAsia="ko-KR"/>
        </w:rPr>
        <w:t xml:space="preserve"> </w:t>
      </w:r>
    </w:p>
    <w:p w:rsidR="008A10AF" w:rsidRPr="008A10AF" w:rsidRDefault="008A10AF" w:rsidP="0070778C">
      <w:pPr>
        <w:tabs>
          <w:tab w:val="left" w:pos="1240"/>
        </w:tabs>
        <w:spacing w:line="240" w:lineRule="auto"/>
        <w:rPr>
          <w:sz w:val="28"/>
          <w:szCs w:val="28"/>
          <w:lang w:eastAsia="ko-KR"/>
        </w:rPr>
      </w:pPr>
      <w:r>
        <w:rPr>
          <w:sz w:val="32"/>
          <w:szCs w:val="24"/>
          <w:lang w:eastAsia="ko-KR"/>
        </w:rPr>
        <w:tab/>
      </w:r>
      <w:r w:rsidR="00F647AD">
        <w:rPr>
          <w:sz w:val="32"/>
          <w:szCs w:val="24"/>
          <w:lang w:eastAsia="ko-KR"/>
        </w:rPr>
        <w:tab/>
        <w:t xml:space="preserve">  </w:t>
      </w:r>
      <w:r w:rsidRPr="008A10AF">
        <w:rPr>
          <w:sz w:val="32"/>
          <w:szCs w:val="24"/>
          <w:lang w:eastAsia="ko-KR"/>
        </w:rPr>
        <w:t xml:space="preserve">1-1  </w:t>
      </w:r>
      <w:r w:rsidRPr="008A10AF">
        <w:rPr>
          <w:rFonts w:hint="eastAsia"/>
          <w:sz w:val="28"/>
          <w:szCs w:val="28"/>
          <w:lang w:eastAsia="ko-KR"/>
        </w:rPr>
        <w:t>설계목적</w:t>
      </w:r>
      <w:r w:rsidRPr="008A10AF">
        <w:rPr>
          <w:rFonts w:hint="eastAsia"/>
          <w:sz w:val="28"/>
          <w:szCs w:val="28"/>
          <w:lang w:eastAsia="ko-KR"/>
        </w:rPr>
        <w:t xml:space="preserve"> </w:t>
      </w:r>
      <w:r w:rsidRPr="008A10AF">
        <w:rPr>
          <w:rFonts w:hint="eastAsia"/>
          <w:sz w:val="28"/>
          <w:szCs w:val="28"/>
          <w:lang w:eastAsia="ko-KR"/>
        </w:rPr>
        <w:t>및</w:t>
      </w:r>
      <w:r w:rsidRPr="008A10AF">
        <w:rPr>
          <w:rFonts w:hint="eastAsia"/>
          <w:sz w:val="28"/>
          <w:szCs w:val="28"/>
          <w:lang w:eastAsia="ko-KR"/>
        </w:rPr>
        <w:t xml:space="preserve"> </w:t>
      </w:r>
      <w:r w:rsidRPr="008A10AF">
        <w:rPr>
          <w:rFonts w:hint="eastAsia"/>
          <w:sz w:val="28"/>
          <w:szCs w:val="28"/>
          <w:lang w:eastAsia="ko-KR"/>
        </w:rPr>
        <w:t>범위설정</w:t>
      </w:r>
      <w:r w:rsidRPr="008A10AF">
        <w:rPr>
          <w:sz w:val="28"/>
          <w:szCs w:val="28"/>
          <w:lang w:eastAsia="ko-KR"/>
        </w:rPr>
        <w:t xml:space="preserve">  </w:t>
      </w:r>
      <w:r w:rsidRPr="008A10AF">
        <w:rPr>
          <w:b/>
          <w:sz w:val="28"/>
          <w:szCs w:val="28"/>
          <w:lang w:eastAsia="ko-KR"/>
        </w:rPr>
        <w:t xml:space="preserve">  - - - - - - - - - - - - - - </w:t>
      </w:r>
      <w:r w:rsidRPr="008A10AF">
        <w:rPr>
          <w:sz w:val="28"/>
          <w:szCs w:val="28"/>
          <w:lang w:eastAsia="ko-KR"/>
        </w:rPr>
        <w:t xml:space="preserve"> 2</w:t>
      </w:r>
      <w:r w:rsidRPr="008A10AF">
        <w:rPr>
          <w:rFonts w:hint="eastAsia"/>
          <w:sz w:val="28"/>
          <w:szCs w:val="28"/>
          <w:lang w:eastAsia="ko-KR"/>
        </w:rPr>
        <w:t>p</w:t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  <w:r>
        <w:rPr>
          <w:sz w:val="28"/>
          <w:szCs w:val="28"/>
          <w:lang w:eastAsia="ko-KR"/>
        </w:rPr>
        <w:tab/>
      </w:r>
      <w:r w:rsidR="00F647AD">
        <w:rPr>
          <w:sz w:val="28"/>
          <w:szCs w:val="28"/>
          <w:lang w:eastAsia="ko-KR"/>
        </w:rPr>
        <w:tab/>
        <w:t xml:space="preserve">  </w:t>
      </w:r>
      <w:r w:rsidRPr="008A10AF">
        <w:rPr>
          <w:sz w:val="32"/>
          <w:szCs w:val="24"/>
          <w:lang w:eastAsia="ko-KR"/>
        </w:rPr>
        <w:t xml:space="preserve">1-2  </w:t>
      </w:r>
      <w:r w:rsidRPr="008A10AF">
        <w:rPr>
          <w:rFonts w:hint="eastAsia"/>
          <w:sz w:val="28"/>
          <w:szCs w:val="24"/>
          <w:lang w:eastAsia="ko-KR"/>
        </w:rPr>
        <w:t>요구사항분석</w:t>
      </w:r>
      <w:r w:rsidRPr="008A10AF">
        <w:rPr>
          <w:sz w:val="28"/>
          <w:szCs w:val="28"/>
          <w:lang w:eastAsia="ko-KR"/>
        </w:rPr>
        <w:t xml:space="preserve">  </w:t>
      </w:r>
      <w:r w:rsidR="00087DF7">
        <w:rPr>
          <w:sz w:val="28"/>
          <w:szCs w:val="28"/>
          <w:lang w:eastAsia="ko-KR"/>
        </w:rPr>
        <w:t xml:space="preserve">  </w:t>
      </w:r>
      <w:r w:rsidRPr="008A10AF">
        <w:rPr>
          <w:b/>
          <w:sz w:val="28"/>
          <w:szCs w:val="28"/>
          <w:lang w:eastAsia="ko-KR"/>
        </w:rPr>
        <w:t xml:space="preserve"> - - - - - - - - - - - - - - </w:t>
      </w:r>
      <w:r w:rsidRPr="008A10AF">
        <w:rPr>
          <w:sz w:val="28"/>
          <w:szCs w:val="28"/>
          <w:lang w:eastAsia="ko-KR"/>
        </w:rPr>
        <w:t xml:space="preserve"> 3</w:t>
      </w:r>
      <w:r w:rsidRPr="008A10AF">
        <w:rPr>
          <w:rFonts w:hint="eastAsia"/>
          <w:sz w:val="28"/>
          <w:szCs w:val="28"/>
          <w:lang w:eastAsia="ko-KR"/>
        </w:rPr>
        <w:t>p</w:t>
      </w:r>
    </w:p>
    <w:p w:rsidR="00E12405" w:rsidRPr="001024D7" w:rsidRDefault="00E12405" w:rsidP="0070778C">
      <w:pPr>
        <w:pStyle w:val="af8"/>
        <w:tabs>
          <w:tab w:val="left" w:pos="1556"/>
        </w:tabs>
        <w:spacing w:line="240" w:lineRule="auto"/>
        <w:ind w:left="880"/>
        <w:rPr>
          <w:sz w:val="28"/>
          <w:lang w:eastAsia="ko-KR"/>
        </w:rPr>
      </w:pPr>
    </w:p>
    <w:p w:rsidR="008A10AF" w:rsidRDefault="001024D7" w:rsidP="0070778C">
      <w:pPr>
        <w:pStyle w:val="af8"/>
        <w:numPr>
          <w:ilvl w:val="0"/>
          <w:numId w:val="3"/>
        </w:numPr>
        <w:tabs>
          <w:tab w:val="left" w:pos="1556"/>
        </w:tabs>
        <w:spacing w:line="240" w:lineRule="auto"/>
        <w:ind w:left="1240"/>
        <w:rPr>
          <w:sz w:val="36"/>
          <w:lang w:eastAsia="ko-KR"/>
        </w:rPr>
      </w:pPr>
      <w:r w:rsidRPr="001024D7">
        <w:rPr>
          <w:rFonts w:hint="eastAsia"/>
          <w:b/>
          <w:sz w:val="36"/>
          <w:lang w:eastAsia="ko-KR"/>
        </w:rPr>
        <w:t>개념적</w:t>
      </w:r>
      <w:r w:rsidRPr="001024D7">
        <w:rPr>
          <w:rFonts w:hint="eastAsia"/>
          <w:b/>
          <w:sz w:val="36"/>
          <w:lang w:eastAsia="ko-KR"/>
        </w:rPr>
        <w:t xml:space="preserve"> </w:t>
      </w:r>
      <w:r w:rsidRPr="001024D7">
        <w:rPr>
          <w:rFonts w:hint="eastAsia"/>
          <w:b/>
          <w:sz w:val="36"/>
          <w:lang w:eastAsia="ko-KR"/>
        </w:rPr>
        <w:t>설계</w:t>
      </w:r>
      <w:r w:rsidR="00FC2B9B" w:rsidRPr="001024D7">
        <w:rPr>
          <w:rFonts w:hint="eastAsia"/>
          <w:b/>
          <w:sz w:val="36"/>
          <w:lang w:eastAsia="ko-KR"/>
        </w:rPr>
        <w:t xml:space="preserve"> </w:t>
      </w:r>
      <w:r w:rsidR="00FC2B9B" w:rsidRPr="001024D7">
        <w:rPr>
          <w:b/>
          <w:sz w:val="36"/>
          <w:lang w:eastAsia="ko-KR"/>
        </w:rPr>
        <w:t xml:space="preserve"> </w:t>
      </w:r>
    </w:p>
    <w:p w:rsidR="00F647AD" w:rsidRDefault="008A10AF" w:rsidP="0070778C">
      <w:pPr>
        <w:pStyle w:val="af8"/>
        <w:tabs>
          <w:tab w:val="left" w:pos="1556"/>
        </w:tabs>
        <w:spacing w:line="240" w:lineRule="auto"/>
        <w:ind w:left="880"/>
        <w:rPr>
          <w:sz w:val="32"/>
          <w:szCs w:val="24"/>
          <w:lang w:eastAsia="ko-KR"/>
        </w:rPr>
      </w:pPr>
      <w:r>
        <w:rPr>
          <w:b/>
          <w:sz w:val="36"/>
          <w:lang w:eastAsia="ko-KR"/>
        </w:rPr>
        <w:tab/>
      </w:r>
      <w:r>
        <w:rPr>
          <w:sz w:val="32"/>
          <w:szCs w:val="24"/>
          <w:lang w:eastAsia="ko-KR"/>
        </w:rPr>
        <w:t>2-</w:t>
      </w:r>
      <w:r w:rsidRPr="008A10AF">
        <w:rPr>
          <w:sz w:val="32"/>
          <w:szCs w:val="24"/>
          <w:lang w:eastAsia="ko-KR"/>
        </w:rPr>
        <w:t xml:space="preserve">1  </w:t>
      </w:r>
      <w:r>
        <w:rPr>
          <w:rFonts w:hint="eastAsia"/>
          <w:sz w:val="28"/>
          <w:szCs w:val="28"/>
          <w:lang w:eastAsia="ko-KR"/>
        </w:rPr>
        <w:t>엔티티와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애트리뷰트</w:t>
      </w:r>
      <w:r w:rsidRPr="008A10AF">
        <w:rPr>
          <w:sz w:val="28"/>
          <w:szCs w:val="28"/>
          <w:lang w:eastAsia="ko-KR"/>
        </w:rPr>
        <w:t xml:space="preserve"> </w:t>
      </w:r>
      <w:r w:rsidRPr="008A10AF">
        <w:rPr>
          <w:b/>
          <w:sz w:val="28"/>
          <w:szCs w:val="28"/>
          <w:lang w:eastAsia="ko-KR"/>
        </w:rPr>
        <w:t xml:space="preserve">  - - - -</w:t>
      </w:r>
      <w:r>
        <w:rPr>
          <w:b/>
          <w:sz w:val="28"/>
          <w:szCs w:val="28"/>
          <w:lang w:eastAsia="ko-KR"/>
        </w:rPr>
        <w:t xml:space="preserve"> -</w:t>
      </w:r>
      <w:r w:rsidRPr="008A10AF">
        <w:rPr>
          <w:b/>
          <w:sz w:val="28"/>
          <w:szCs w:val="28"/>
          <w:lang w:eastAsia="ko-KR"/>
        </w:rPr>
        <w:t xml:space="preserve"> - - - - - - - - - - </w:t>
      </w:r>
      <w:r w:rsidRPr="008A10AF">
        <w:rPr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4</w:t>
      </w:r>
      <w:r w:rsidRPr="008A10AF">
        <w:rPr>
          <w:rFonts w:hint="eastAsia"/>
          <w:sz w:val="28"/>
          <w:szCs w:val="28"/>
          <w:lang w:eastAsia="ko-KR"/>
        </w:rPr>
        <w:t>p</w:t>
      </w:r>
      <w:r>
        <w:rPr>
          <w:sz w:val="32"/>
          <w:szCs w:val="24"/>
          <w:lang w:eastAsia="ko-KR"/>
        </w:rPr>
        <w:tab/>
      </w:r>
      <w:r>
        <w:rPr>
          <w:sz w:val="32"/>
          <w:szCs w:val="24"/>
          <w:lang w:eastAsia="ko-KR"/>
        </w:rPr>
        <w:tab/>
      </w:r>
    </w:p>
    <w:p w:rsidR="008A10AF" w:rsidRDefault="00F647AD" w:rsidP="0070778C">
      <w:pPr>
        <w:pStyle w:val="af8"/>
        <w:tabs>
          <w:tab w:val="left" w:pos="1556"/>
        </w:tabs>
        <w:spacing w:line="240" w:lineRule="auto"/>
        <w:ind w:left="880"/>
        <w:rPr>
          <w:sz w:val="28"/>
          <w:szCs w:val="28"/>
          <w:lang w:eastAsia="ko-KR"/>
        </w:rPr>
      </w:pPr>
      <w:r>
        <w:rPr>
          <w:sz w:val="32"/>
          <w:szCs w:val="24"/>
          <w:lang w:eastAsia="ko-KR"/>
        </w:rPr>
        <w:tab/>
      </w:r>
      <w:r w:rsidR="008A10AF">
        <w:rPr>
          <w:sz w:val="32"/>
          <w:szCs w:val="24"/>
          <w:lang w:eastAsia="ko-KR"/>
        </w:rPr>
        <w:t>2</w:t>
      </w:r>
      <w:r w:rsidR="008A10AF" w:rsidRPr="008A10AF">
        <w:rPr>
          <w:sz w:val="32"/>
          <w:szCs w:val="24"/>
          <w:lang w:eastAsia="ko-KR"/>
        </w:rPr>
        <w:t xml:space="preserve">-2  </w:t>
      </w:r>
      <w:r w:rsidR="008A10AF">
        <w:rPr>
          <w:rFonts w:hint="eastAsia"/>
          <w:sz w:val="28"/>
          <w:szCs w:val="24"/>
          <w:lang w:eastAsia="ko-KR"/>
        </w:rPr>
        <w:t>관계설정하기</w:t>
      </w:r>
      <w:r w:rsidR="008A10AF" w:rsidRPr="008A10AF">
        <w:rPr>
          <w:sz w:val="28"/>
          <w:szCs w:val="28"/>
          <w:lang w:eastAsia="ko-KR"/>
        </w:rPr>
        <w:t xml:space="preserve">    </w:t>
      </w:r>
      <w:r w:rsidR="008A10AF" w:rsidRPr="008A10AF">
        <w:rPr>
          <w:b/>
          <w:sz w:val="28"/>
          <w:szCs w:val="28"/>
          <w:lang w:eastAsia="ko-KR"/>
        </w:rPr>
        <w:t xml:space="preserve">- - - - - - - - - - - - - - - </w:t>
      </w:r>
      <w:r w:rsidR="008A10AF" w:rsidRPr="008A10AF">
        <w:rPr>
          <w:sz w:val="28"/>
          <w:szCs w:val="28"/>
          <w:lang w:eastAsia="ko-KR"/>
        </w:rPr>
        <w:t xml:space="preserve"> </w:t>
      </w:r>
      <w:r w:rsidR="008A10AF">
        <w:rPr>
          <w:sz w:val="28"/>
          <w:szCs w:val="28"/>
          <w:lang w:eastAsia="ko-KR"/>
        </w:rPr>
        <w:t>5</w:t>
      </w:r>
      <w:r w:rsidR="008A10AF" w:rsidRPr="008A10AF">
        <w:rPr>
          <w:rFonts w:hint="eastAsia"/>
          <w:sz w:val="28"/>
          <w:szCs w:val="28"/>
          <w:lang w:eastAsia="ko-KR"/>
        </w:rPr>
        <w:t>p</w:t>
      </w:r>
    </w:p>
    <w:p w:rsidR="008A10AF" w:rsidRPr="008A10AF" w:rsidRDefault="008A10AF" w:rsidP="0070778C">
      <w:pPr>
        <w:pStyle w:val="af8"/>
        <w:tabs>
          <w:tab w:val="left" w:pos="1556"/>
        </w:tabs>
        <w:spacing w:line="240" w:lineRule="auto"/>
        <w:ind w:left="880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ab/>
      </w:r>
      <w:r>
        <w:rPr>
          <w:sz w:val="32"/>
          <w:szCs w:val="24"/>
          <w:lang w:eastAsia="ko-KR"/>
        </w:rPr>
        <w:t>2</w:t>
      </w:r>
      <w:r w:rsidRPr="008A10AF">
        <w:rPr>
          <w:sz w:val="32"/>
          <w:szCs w:val="24"/>
          <w:lang w:eastAsia="ko-KR"/>
        </w:rPr>
        <w:t>-</w:t>
      </w:r>
      <w:r w:rsidR="00087DF7">
        <w:rPr>
          <w:sz w:val="32"/>
          <w:szCs w:val="24"/>
          <w:lang w:eastAsia="ko-KR"/>
        </w:rPr>
        <w:t>3</w:t>
      </w:r>
      <w:r w:rsidRPr="008A10AF">
        <w:rPr>
          <w:sz w:val="32"/>
          <w:szCs w:val="24"/>
          <w:lang w:eastAsia="ko-KR"/>
        </w:rPr>
        <w:t xml:space="preserve"> </w:t>
      </w:r>
      <w:r w:rsidR="00087DF7">
        <w:rPr>
          <w:sz w:val="32"/>
          <w:szCs w:val="24"/>
          <w:lang w:eastAsia="ko-KR"/>
        </w:rPr>
        <w:t xml:space="preserve"> </w:t>
      </w:r>
      <w:r w:rsidR="00087DF7" w:rsidRPr="00F647AD">
        <w:rPr>
          <w:rFonts w:asciiTheme="minorEastAsia" w:hAnsiTheme="minorEastAsia" w:hint="eastAsia"/>
          <w:sz w:val="28"/>
          <w:szCs w:val="24"/>
          <w:lang w:eastAsia="ko-KR"/>
        </w:rPr>
        <w:t>E</w:t>
      </w:r>
      <w:r w:rsidR="00087DF7" w:rsidRPr="00F647AD">
        <w:rPr>
          <w:rFonts w:asciiTheme="minorEastAsia" w:hAnsiTheme="minorEastAsia"/>
          <w:sz w:val="28"/>
          <w:szCs w:val="24"/>
          <w:lang w:eastAsia="ko-KR"/>
        </w:rPr>
        <w:t>R</w:t>
      </w:r>
      <w:r w:rsidR="00087DF7">
        <w:rPr>
          <w:rFonts w:hint="eastAsia"/>
          <w:sz w:val="28"/>
          <w:szCs w:val="24"/>
          <w:lang w:eastAsia="ko-KR"/>
        </w:rPr>
        <w:t>다이어그램</w:t>
      </w:r>
      <w:r w:rsidRPr="008A10AF">
        <w:rPr>
          <w:sz w:val="28"/>
          <w:szCs w:val="28"/>
          <w:lang w:eastAsia="ko-KR"/>
        </w:rPr>
        <w:t xml:space="preserve">   </w:t>
      </w:r>
      <w:r>
        <w:rPr>
          <w:sz w:val="28"/>
          <w:szCs w:val="28"/>
          <w:lang w:eastAsia="ko-KR"/>
        </w:rPr>
        <w:t xml:space="preserve"> </w:t>
      </w:r>
      <w:r w:rsidR="00087DF7">
        <w:rPr>
          <w:sz w:val="28"/>
          <w:szCs w:val="28"/>
          <w:lang w:eastAsia="ko-KR"/>
        </w:rPr>
        <w:t xml:space="preserve"> </w:t>
      </w:r>
      <w:r w:rsidRPr="008A10AF">
        <w:rPr>
          <w:b/>
          <w:sz w:val="28"/>
          <w:szCs w:val="28"/>
          <w:lang w:eastAsia="ko-KR"/>
        </w:rPr>
        <w:t xml:space="preserve">- - - - - - - - - - - - - - - </w:t>
      </w:r>
      <w:r>
        <w:rPr>
          <w:sz w:val="28"/>
          <w:szCs w:val="28"/>
          <w:lang w:eastAsia="ko-KR"/>
        </w:rPr>
        <w:t>10</w:t>
      </w:r>
      <w:r w:rsidRPr="008A10AF">
        <w:rPr>
          <w:rFonts w:hint="eastAsia"/>
          <w:sz w:val="28"/>
          <w:szCs w:val="28"/>
          <w:lang w:eastAsia="ko-KR"/>
        </w:rPr>
        <w:t>p</w:t>
      </w:r>
    </w:p>
    <w:p w:rsidR="00FC2B9B" w:rsidRPr="001024D7" w:rsidRDefault="00FC2B9B" w:rsidP="0070778C">
      <w:pPr>
        <w:pStyle w:val="af8"/>
        <w:tabs>
          <w:tab w:val="left" w:pos="1556"/>
        </w:tabs>
        <w:spacing w:line="240" w:lineRule="auto"/>
        <w:ind w:left="880"/>
        <w:rPr>
          <w:sz w:val="36"/>
          <w:lang w:eastAsia="ko-KR"/>
        </w:rPr>
      </w:pPr>
    </w:p>
    <w:p w:rsidR="00FC2B9B" w:rsidRPr="001024D7" w:rsidRDefault="001024D7" w:rsidP="0070778C">
      <w:pPr>
        <w:pStyle w:val="af8"/>
        <w:numPr>
          <w:ilvl w:val="0"/>
          <w:numId w:val="3"/>
        </w:numPr>
        <w:tabs>
          <w:tab w:val="left" w:pos="1556"/>
        </w:tabs>
        <w:spacing w:line="240" w:lineRule="auto"/>
        <w:ind w:left="1240"/>
        <w:rPr>
          <w:sz w:val="36"/>
          <w:lang w:eastAsia="ko-KR"/>
        </w:rPr>
      </w:pPr>
      <w:r w:rsidRPr="001024D7">
        <w:rPr>
          <w:rFonts w:hint="eastAsia"/>
          <w:b/>
          <w:sz w:val="36"/>
          <w:lang w:eastAsia="ko-KR"/>
        </w:rPr>
        <w:t>논리적</w:t>
      </w:r>
      <w:r w:rsidRPr="001024D7">
        <w:rPr>
          <w:rFonts w:hint="eastAsia"/>
          <w:b/>
          <w:sz w:val="36"/>
          <w:lang w:eastAsia="ko-KR"/>
        </w:rPr>
        <w:t xml:space="preserve"> </w:t>
      </w:r>
      <w:r w:rsidRPr="001024D7">
        <w:rPr>
          <w:rFonts w:hint="eastAsia"/>
          <w:b/>
          <w:sz w:val="36"/>
          <w:lang w:eastAsia="ko-KR"/>
        </w:rPr>
        <w:t>설계</w:t>
      </w:r>
      <w:r w:rsidR="00E12405" w:rsidRPr="001024D7">
        <w:rPr>
          <w:rFonts w:hint="eastAsia"/>
          <w:sz w:val="36"/>
          <w:lang w:eastAsia="ko-KR"/>
        </w:rPr>
        <w:t xml:space="preserve"> </w:t>
      </w:r>
    </w:p>
    <w:p w:rsidR="00F647AD" w:rsidRDefault="00087DF7" w:rsidP="0070778C">
      <w:pPr>
        <w:pStyle w:val="af8"/>
        <w:tabs>
          <w:tab w:val="left" w:pos="1556"/>
        </w:tabs>
        <w:spacing w:line="240" w:lineRule="auto"/>
        <w:ind w:left="880"/>
        <w:rPr>
          <w:sz w:val="32"/>
          <w:szCs w:val="24"/>
          <w:lang w:eastAsia="ko-KR"/>
        </w:rPr>
      </w:pPr>
      <w:bookmarkStart w:id="1" w:name="_Hlk25876440"/>
      <w:r>
        <w:rPr>
          <w:b/>
          <w:sz w:val="36"/>
          <w:lang w:eastAsia="ko-KR"/>
        </w:rPr>
        <w:tab/>
      </w:r>
      <w:r>
        <w:rPr>
          <w:sz w:val="32"/>
          <w:szCs w:val="24"/>
          <w:lang w:eastAsia="ko-KR"/>
        </w:rPr>
        <w:t>3-</w:t>
      </w:r>
      <w:r w:rsidRPr="008A10AF">
        <w:rPr>
          <w:sz w:val="32"/>
          <w:szCs w:val="24"/>
          <w:lang w:eastAsia="ko-KR"/>
        </w:rPr>
        <w:t xml:space="preserve">1  </w:t>
      </w:r>
      <w:r w:rsidR="00F647AD" w:rsidRPr="00F647AD">
        <w:rPr>
          <w:rFonts w:asciiTheme="minorEastAsia" w:hAnsiTheme="minorEastAsia"/>
          <w:sz w:val="28"/>
          <w:szCs w:val="28"/>
          <w:lang w:eastAsia="ko-KR"/>
        </w:rPr>
        <w:t>ER-</w:t>
      </w:r>
      <w:r w:rsidR="00F647AD" w:rsidRPr="00F647AD">
        <w:rPr>
          <w:rFonts w:asciiTheme="minorEastAsia" w:hAnsiTheme="minorEastAsia" w:hint="eastAsia"/>
          <w:sz w:val="28"/>
          <w:szCs w:val="28"/>
          <w:lang w:eastAsia="ko-KR"/>
        </w:rPr>
        <w:t>관계</w:t>
      </w:r>
      <w:r w:rsidR="00F647AD">
        <w:rPr>
          <w:rFonts w:hint="eastAsia"/>
          <w:sz w:val="28"/>
          <w:szCs w:val="28"/>
          <w:lang w:eastAsia="ko-KR"/>
        </w:rPr>
        <w:t xml:space="preserve"> </w:t>
      </w:r>
      <w:r w:rsidR="00F647AD">
        <w:rPr>
          <w:rFonts w:hint="eastAsia"/>
          <w:sz w:val="28"/>
          <w:szCs w:val="28"/>
          <w:lang w:eastAsia="ko-KR"/>
        </w:rPr>
        <w:t>사상</w:t>
      </w:r>
      <w:r w:rsidR="00F647AD">
        <w:rPr>
          <w:rFonts w:hint="eastAsia"/>
          <w:sz w:val="28"/>
          <w:szCs w:val="28"/>
          <w:lang w:eastAsia="ko-KR"/>
        </w:rPr>
        <w:t xml:space="preserve"> </w:t>
      </w:r>
      <w:r w:rsidR="00F647AD">
        <w:rPr>
          <w:rFonts w:hint="eastAsia"/>
          <w:sz w:val="28"/>
          <w:szCs w:val="28"/>
          <w:lang w:eastAsia="ko-KR"/>
        </w:rPr>
        <w:t>알고리즘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   </w:t>
      </w:r>
      <w:r w:rsidRPr="008A10AF">
        <w:rPr>
          <w:b/>
          <w:sz w:val="28"/>
          <w:szCs w:val="28"/>
          <w:lang w:eastAsia="ko-KR"/>
        </w:rPr>
        <w:t xml:space="preserve">- - </w:t>
      </w:r>
      <w:r>
        <w:rPr>
          <w:b/>
          <w:sz w:val="28"/>
          <w:szCs w:val="28"/>
          <w:lang w:eastAsia="ko-KR"/>
        </w:rPr>
        <w:t>-</w:t>
      </w:r>
      <w:r w:rsidRPr="008A10AF">
        <w:rPr>
          <w:b/>
          <w:sz w:val="28"/>
          <w:szCs w:val="28"/>
          <w:lang w:eastAsia="ko-KR"/>
        </w:rPr>
        <w:t xml:space="preserve"> - - - - - - - - - - </w:t>
      </w:r>
      <w:r w:rsidRPr="008A10AF">
        <w:rPr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11</w:t>
      </w:r>
      <w:r w:rsidRPr="008A10AF">
        <w:rPr>
          <w:rFonts w:hint="eastAsia"/>
          <w:sz w:val="28"/>
          <w:szCs w:val="28"/>
          <w:lang w:eastAsia="ko-KR"/>
        </w:rPr>
        <w:t>p</w:t>
      </w:r>
      <w:r>
        <w:rPr>
          <w:sz w:val="32"/>
          <w:szCs w:val="24"/>
          <w:lang w:eastAsia="ko-KR"/>
        </w:rPr>
        <w:tab/>
      </w:r>
      <w:bookmarkEnd w:id="1"/>
    </w:p>
    <w:p w:rsidR="00087DF7" w:rsidRDefault="00F647AD" w:rsidP="0070778C">
      <w:pPr>
        <w:pStyle w:val="af8"/>
        <w:tabs>
          <w:tab w:val="left" w:pos="1556"/>
        </w:tabs>
        <w:spacing w:line="240" w:lineRule="auto"/>
        <w:ind w:left="880"/>
        <w:rPr>
          <w:sz w:val="28"/>
          <w:szCs w:val="28"/>
          <w:lang w:eastAsia="ko-KR"/>
        </w:rPr>
      </w:pPr>
      <w:r>
        <w:rPr>
          <w:sz w:val="32"/>
          <w:szCs w:val="24"/>
          <w:lang w:eastAsia="ko-KR"/>
        </w:rPr>
        <w:tab/>
      </w:r>
      <w:r w:rsidRPr="00F647AD">
        <w:rPr>
          <w:sz w:val="32"/>
          <w:szCs w:val="24"/>
          <w:lang w:eastAsia="ko-KR"/>
        </w:rPr>
        <w:t>3-</w:t>
      </w:r>
      <w:r>
        <w:rPr>
          <w:sz w:val="32"/>
          <w:szCs w:val="24"/>
          <w:lang w:eastAsia="ko-KR"/>
        </w:rPr>
        <w:t>2</w:t>
      </w:r>
      <w:r w:rsidRPr="00F647AD">
        <w:rPr>
          <w:sz w:val="32"/>
          <w:szCs w:val="24"/>
          <w:lang w:eastAsia="ko-KR"/>
        </w:rPr>
        <w:t xml:space="preserve">  </w:t>
      </w:r>
      <w:r w:rsidRPr="00F647AD">
        <w:rPr>
          <w:rFonts w:hint="eastAsia"/>
          <w:sz w:val="28"/>
          <w:szCs w:val="28"/>
          <w:lang w:eastAsia="ko-KR"/>
        </w:rPr>
        <w:t>정규화</w:t>
      </w:r>
      <w:r w:rsidRPr="00F647AD">
        <w:rPr>
          <w:rFonts w:hint="eastAsia"/>
          <w:sz w:val="28"/>
          <w:szCs w:val="28"/>
          <w:lang w:eastAsia="ko-KR"/>
        </w:rPr>
        <w:t xml:space="preserve"> </w:t>
      </w:r>
      <w:r w:rsidRPr="00F647AD">
        <w:rPr>
          <w:sz w:val="28"/>
          <w:szCs w:val="28"/>
          <w:lang w:eastAsia="ko-KR"/>
        </w:rPr>
        <w:t xml:space="preserve">   </w:t>
      </w:r>
      <w:r w:rsidRPr="00F647AD">
        <w:rPr>
          <w:b/>
          <w:sz w:val="28"/>
          <w:szCs w:val="28"/>
          <w:lang w:eastAsia="ko-KR"/>
        </w:rPr>
        <w:t xml:space="preserve">- - - - - - - - - - - - - - - </w:t>
      </w:r>
      <w:r w:rsidRPr="00F647AD">
        <w:rPr>
          <w:sz w:val="28"/>
          <w:szCs w:val="28"/>
          <w:lang w:eastAsia="ko-KR"/>
        </w:rPr>
        <w:t xml:space="preserve"> 1</w:t>
      </w:r>
      <w:r>
        <w:rPr>
          <w:sz w:val="28"/>
          <w:szCs w:val="28"/>
          <w:lang w:eastAsia="ko-KR"/>
        </w:rPr>
        <w:t>4</w:t>
      </w:r>
      <w:r w:rsidRPr="00F647AD">
        <w:rPr>
          <w:rFonts w:hint="eastAsia"/>
          <w:sz w:val="28"/>
          <w:szCs w:val="28"/>
          <w:lang w:eastAsia="ko-KR"/>
        </w:rPr>
        <w:t>p</w:t>
      </w:r>
    </w:p>
    <w:p w:rsidR="0070778C" w:rsidRPr="00F647AD" w:rsidRDefault="0070778C" w:rsidP="0070778C">
      <w:pPr>
        <w:pStyle w:val="af8"/>
        <w:tabs>
          <w:tab w:val="left" w:pos="1556"/>
        </w:tabs>
        <w:spacing w:line="240" w:lineRule="auto"/>
        <w:ind w:left="880"/>
        <w:rPr>
          <w:rFonts w:hint="eastAsia"/>
          <w:sz w:val="36"/>
          <w:lang w:eastAsia="ko-KR"/>
        </w:rPr>
      </w:pPr>
    </w:p>
    <w:p w:rsidR="00FC2B9B" w:rsidRPr="001024D7" w:rsidRDefault="001024D7" w:rsidP="0070778C">
      <w:pPr>
        <w:pStyle w:val="af8"/>
        <w:numPr>
          <w:ilvl w:val="0"/>
          <w:numId w:val="3"/>
        </w:numPr>
        <w:tabs>
          <w:tab w:val="left" w:pos="1556"/>
        </w:tabs>
        <w:spacing w:line="240" w:lineRule="auto"/>
        <w:ind w:left="1240"/>
        <w:rPr>
          <w:sz w:val="36"/>
          <w:lang w:eastAsia="ko-KR"/>
        </w:rPr>
      </w:pPr>
      <w:r w:rsidRPr="001024D7">
        <w:rPr>
          <w:rFonts w:hint="eastAsia"/>
          <w:b/>
          <w:sz w:val="36"/>
          <w:lang w:eastAsia="ko-KR"/>
        </w:rPr>
        <w:t>물리적</w:t>
      </w:r>
      <w:r w:rsidRPr="001024D7">
        <w:rPr>
          <w:rFonts w:hint="eastAsia"/>
          <w:b/>
          <w:sz w:val="36"/>
          <w:lang w:eastAsia="ko-KR"/>
        </w:rPr>
        <w:t xml:space="preserve"> </w:t>
      </w:r>
      <w:r w:rsidRPr="001024D7">
        <w:rPr>
          <w:rFonts w:hint="eastAsia"/>
          <w:b/>
          <w:sz w:val="36"/>
          <w:lang w:eastAsia="ko-KR"/>
        </w:rPr>
        <w:t>설계</w:t>
      </w:r>
      <w:r w:rsidR="00E12405" w:rsidRPr="001024D7">
        <w:rPr>
          <w:b/>
          <w:sz w:val="36"/>
          <w:lang w:eastAsia="ko-KR"/>
        </w:rPr>
        <w:t xml:space="preserve"> </w:t>
      </w:r>
      <w:r w:rsidR="00FC2B9B" w:rsidRPr="001024D7">
        <w:rPr>
          <w:b/>
          <w:sz w:val="36"/>
          <w:lang w:eastAsia="ko-KR"/>
        </w:rPr>
        <w:t xml:space="preserve">  </w:t>
      </w:r>
      <w:r w:rsidR="00297455">
        <w:rPr>
          <w:b/>
          <w:sz w:val="36"/>
          <w:lang w:eastAsia="ko-KR"/>
        </w:rPr>
        <w:t xml:space="preserve"> </w:t>
      </w:r>
      <w:r w:rsidR="00087DF7" w:rsidRPr="008A10AF">
        <w:rPr>
          <w:b/>
          <w:sz w:val="28"/>
          <w:szCs w:val="28"/>
          <w:lang w:eastAsia="ko-KR"/>
        </w:rPr>
        <w:t>- - - -</w:t>
      </w:r>
      <w:r w:rsidR="00087DF7">
        <w:rPr>
          <w:b/>
          <w:sz w:val="28"/>
          <w:szCs w:val="28"/>
          <w:lang w:eastAsia="ko-KR"/>
        </w:rPr>
        <w:t xml:space="preserve"> -</w:t>
      </w:r>
      <w:r w:rsidR="00087DF7" w:rsidRPr="008A10AF">
        <w:rPr>
          <w:b/>
          <w:sz w:val="28"/>
          <w:szCs w:val="28"/>
          <w:lang w:eastAsia="ko-KR"/>
        </w:rPr>
        <w:t xml:space="preserve"> - - - - - - - - - - </w:t>
      </w:r>
      <w:r w:rsidR="00087DF7" w:rsidRPr="008A10AF">
        <w:rPr>
          <w:sz w:val="28"/>
          <w:szCs w:val="28"/>
          <w:lang w:eastAsia="ko-KR"/>
        </w:rPr>
        <w:t xml:space="preserve"> </w:t>
      </w:r>
      <w:r w:rsidR="00087DF7">
        <w:rPr>
          <w:sz w:val="28"/>
          <w:szCs w:val="28"/>
          <w:lang w:eastAsia="ko-KR"/>
        </w:rPr>
        <w:t>1</w:t>
      </w:r>
      <w:r w:rsidR="00F647AD">
        <w:rPr>
          <w:rFonts w:hint="eastAsia"/>
          <w:sz w:val="28"/>
          <w:szCs w:val="28"/>
          <w:lang w:eastAsia="ko-KR"/>
        </w:rPr>
        <w:t>5</w:t>
      </w:r>
      <w:r w:rsidR="00087DF7" w:rsidRPr="008A10AF">
        <w:rPr>
          <w:rFonts w:hint="eastAsia"/>
          <w:sz w:val="28"/>
          <w:szCs w:val="28"/>
          <w:lang w:eastAsia="ko-KR"/>
        </w:rPr>
        <w:t>p</w:t>
      </w:r>
    </w:p>
    <w:p w:rsidR="00FC2B9B" w:rsidRPr="001024D7" w:rsidRDefault="00FC2B9B" w:rsidP="0070778C">
      <w:pPr>
        <w:pStyle w:val="af8"/>
        <w:tabs>
          <w:tab w:val="left" w:pos="1556"/>
        </w:tabs>
        <w:spacing w:line="240" w:lineRule="auto"/>
        <w:ind w:left="880"/>
        <w:rPr>
          <w:sz w:val="28"/>
          <w:lang w:eastAsia="ko-KR"/>
        </w:rPr>
      </w:pPr>
    </w:p>
    <w:p w:rsidR="00544B0F" w:rsidRPr="00544B0F" w:rsidRDefault="001024D7" w:rsidP="0070778C">
      <w:pPr>
        <w:pStyle w:val="af8"/>
        <w:numPr>
          <w:ilvl w:val="0"/>
          <w:numId w:val="3"/>
        </w:numPr>
        <w:tabs>
          <w:tab w:val="left" w:pos="1556"/>
        </w:tabs>
        <w:spacing w:line="240" w:lineRule="auto"/>
        <w:ind w:left="1240"/>
        <w:rPr>
          <w:b/>
          <w:sz w:val="36"/>
          <w:lang w:eastAsia="ko-KR"/>
        </w:rPr>
      </w:pPr>
      <w:r w:rsidRPr="00087DF7">
        <w:rPr>
          <w:rFonts w:hint="eastAsia"/>
          <w:b/>
          <w:sz w:val="36"/>
          <w:lang w:eastAsia="ko-KR"/>
        </w:rPr>
        <w:t>기능수행</w:t>
      </w:r>
      <w:r w:rsidRPr="00087DF7">
        <w:rPr>
          <w:rFonts w:hint="eastAsia"/>
          <w:b/>
          <w:sz w:val="36"/>
          <w:lang w:eastAsia="ko-KR"/>
        </w:rPr>
        <w:t xml:space="preserve"> </w:t>
      </w:r>
      <w:r w:rsidRPr="00087DF7">
        <w:rPr>
          <w:rFonts w:hint="eastAsia"/>
          <w:b/>
          <w:sz w:val="36"/>
          <w:lang w:eastAsia="ko-KR"/>
        </w:rPr>
        <w:t>질의문</w:t>
      </w:r>
      <w:r w:rsidR="00FC2B9B" w:rsidRPr="00087DF7">
        <w:rPr>
          <w:rFonts w:hint="eastAsia"/>
          <w:b/>
          <w:sz w:val="36"/>
          <w:lang w:eastAsia="ko-KR"/>
        </w:rPr>
        <w:t xml:space="preserve"> </w:t>
      </w:r>
      <w:r w:rsidR="00297455">
        <w:rPr>
          <w:b/>
          <w:sz w:val="36"/>
          <w:lang w:eastAsia="ko-KR"/>
        </w:rPr>
        <w:t xml:space="preserve"> </w:t>
      </w:r>
    </w:p>
    <w:p w:rsidR="0070778C" w:rsidRDefault="00F647AD" w:rsidP="0070778C">
      <w:pPr>
        <w:tabs>
          <w:tab w:val="left" w:pos="1556"/>
        </w:tabs>
        <w:spacing w:line="240" w:lineRule="auto"/>
        <w:rPr>
          <w:sz w:val="28"/>
          <w:szCs w:val="28"/>
          <w:lang w:eastAsia="ko-KR"/>
        </w:rPr>
      </w:pPr>
      <w:r>
        <w:rPr>
          <w:sz w:val="32"/>
          <w:szCs w:val="24"/>
          <w:lang w:eastAsia="ko-KR"/>
        </w:rPr>
        <w:tab/>
        <w:t>5</w:t>
      </w:r>
      <w:r w:rsidRPr="00F647AD">
        <w:rPr>
          <w:sz w:val="32"/>
          <w:szCs w:val="24"/>
          <w:lang w:eastAsia="ko-KR"/>
        </w:rPr>
        <w:t xml:space="preserve">-1  </w:t>
      </w:r>
      <w:r w:rsidRPr="00F647AD">
        <w:rPr>
          <w:rFonts w:asciiTheme="minorEastAsia" w:hAnsiTheme="minorEastAsia"/>
          <w:sz w:val="28"/>
          <w:szCs w:val="28"/>
          <w:lang w:eastAsia="ko-KR"/>
        </w:rPr>
        <w:t>ER-</w:t>
      </w:r>
      <w:r w:rsidRPr="00F647AD">
        <w:rPr>
          <w:rFonts w:asciiTheme="minorEastAsia" w:hAnsiTheme="minorEastAsia" w:hint="eastAsia"/>
          <w:sz w:val="28"/>
          <w:szCs w:val="28"/>
          <w:lang w:eastAsia="ko-KR"/>
        </w:rPr>
        <w:t>관계</w:t>
      </w:r>
      <w:r w:rsidRPr="00F647AD">
        <w:rPr>
          <w:rFonts w:hint="eastAsia"/>
          <w:sz w:val="28"/>
          <w:szCs w:val="28"/>
          <w:lang w:eastAsia="ko-KR"/>
        </w:rPr>
        <w:t xml:space="preserve"> </w:t>
      </w:r>
      <w:r w:rsidRPr="00F647AD">
        <w:rPr>
          <w:rFonts w:hint="eastAsia"/>
          <w:sz w:val="28"/>
          <w:szCs w:val="28"/>
          <w:lang w:eastAsia="ko-KR"/>
        </w:rPr>
        <w:t>사상</w:t>
      </w:r>
      <w:r w:rsidRPr="00F647AD">
        <w:rPr>
          <w:rFonts w:hint="eastAsia"/>
          <w:sz w:val="28"/>
          <w:szCs w:val="28"/>
          <w:lang w:eastAsia="ko-KR"/>
        </w:rPr>
        <w:t xml:space="preserve"> </w:t>
      </w:r>
      <w:r w:rsidRPr="00F647AD">
        <w:rPr>
          <w:rFonts w:hint="eastAsia"/>
          <w:sz w:val="28"/>
          <w:szCs w:val="28"/>
          <w:lang w:eastAsia="ko-KR"/>
        </w:rPr>
        <w:t>알고리즘</w:t>
      </w:r>
      <w:r w:rsidRPr="00F647AD">
        <w:rPr>
          <w:rFonts w:hint="eastAsia"/>
          <w:sz w:val="28"/>
          <w:szCs w:val="28"/>
          <w:lang w:eastAsia="ko-KR"/>
        </w:rPr>
        <w:t xml:space="preserve"> </w:t>
      </w:r>
      <w:r w:rsidRPr="00F647AD">
        <w:rPr>
          <w:sz w:val="28"/>
          <w:szCs w:val="28"/>
          <w:lang w:eastAsia="ko-KR"/>
        </w:rPr>
        <w:t xml:space="preserve">   </w:t>
      </w:r>
      <w:r w:rsidRPr="00F647AD">
        <w:rPr>
          <w:b/>
          <w:sz w:val="28"/>
          <w:szCs w:val="28"/>
          <w:lang w:eastAsia="ko-KR"/>
        </w:rPr>
        <w:t xml:space="preserve">- - - - - - - - - - - - - </w:t>
      </w:r>
      <w:r w:rsidRPr="00F647AD">
        <w:rPr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20</w:t>
      </w:r>
      <w:r w:rsidRPr="00F647AD">
        <w:rPr>
          <w:rFonts w:hint="eastAsia"/>
          <w:sz w:val="28"/>
          <w:szCs w:val="28"/>
          <w:lang w:eastAsia="ko-KR"/>
        </w:rPr>
        <w:t>p</w:t>
      </w:r>
    </w:p>
    <w:p w:rsidR="00480744" w:rsidRDefault="00480744" w:rsidP="00480744">
      <w:pPr>
        <w:tabs>
          <w:tab w:val="left" w:pos="1556"/>
        </w:tabs>
        <w:spacing w:line="240" w:lineRule="auto"/>
        <w:ind w:left="320" w:hangingChars="100" w:hanging="320"/>
        <w:rPr>
          <w:sz w:val="28"/>
          <w:szCs w:val="28"/>
          <w:lang w:eastAsia="ko-KR"/>
        </w:rPr>
      </w:pPr>
      <w:r>
        <w:rPr>
          <w:sz w:val="32"/>
          <w:szCs w:val="24"/>
          <w:lang w:eastAsia="ko-KR"/>
        </w:rPr>
        <w:tab/>
      </w:r>
      <w:r w:rsidR="00F647AD" w:rsidRPr="00F647AD">
        <w:rPr>
          <w:sz w:val="32"/>
          <w:szCs w:val="24"/>
          <w:lang w:eastAsia="ko-KR"/>
        </w:rPr>
        <w:tab/>
      </w:r>
      <w:r w:rsidR="00F647AD">
        <w:rPr>
          <w:sz w:val="32"/>
          <w:szCs w:val="24"/>
          <w:lang w:eastAsia="ko-KR"/>
        </w:rPr>
        <w:t>5</w:t>
      </w:r>
      <w:r w:rsidR="00F647AD" w:rsidRPr="00F647AD">
        <w:rPr>
          <w:sz w:val="32"/>
          <w:szCs w:val="24"/>
          <w:lang w:eastAsia="ko-KR"/>
        </w:rPr>
        <w:t xml:space="preserve">-2  </w:t>
      </w:r>
      <w:r w:rsidR="00F647AD">
        <w:rPr>
          <w:rFonts w:hint="eastAsia"/>
          <w:sz w:val="28"/>
          <w:szCs w:val="28"/>
          <w:lang w:eastAsia="ko-KR"/>
        </w:rPr>
        <w:t>서비스</w:t>
      </w:r>
      <w:r w:rsidR="00F647AD">
        <w:rPr>
          <w:rFonts w:hint="eastAsia"/>
          <w:sz w:val="28"/>
          <w:szCs w:val="28"/>
          <w:lang w:eastAsia="ko-KR"/>
        </w:rPr>
        <w:t xml:space="preserve"> </w:t>
      </w:r>
      <w:r w:rsidR="00F647AD">
        <w:rPr>
          <w:rFonts w:hint="eastAsia"/>
          <w:sz w:val="28"/>
          <w:szCs w:val="28"/>
          <w:lang w:eastAsia="ko-KR"/>
        </w:rPr>
        <w:t>기능</w:t>
      </w:r>
      <w:r w:rsidR="00F647AD">
        <w:rPr>
          <w:rFonts w:hint="eastAsia"/>
          <w:sz w:val="28"/>
          <w:szCs w:val="28"/>
          <w:lang w:eastAsia="ko-KR"/>
        </w:rPr>
        <w:t xml:space="preserve"> </w:t>
      </w:r>
      <w:r w:rsidR="00F647AD">
        <w:rPr>
          <w:rFonts w:hint="eastAsia"/>
          <w:sz w:val="28"/>
          <w:szCs w:val="28"/>
          <w:lang w:eastAsia="ko-KR"/>
        </w:rPr>
        <w:t>질의문</w:t>
      </w:r>
      <w:r w:rsidR="00F647AD" w:rsidRPr="00F647AD">
        <w:rPr>
          <w:rFonts w:hint="eastAsia"/>
          <w:sz w:val="28"/>
          <w:szCs w:val="28"/>
          <w:lang w:eastAsia="ko-KR"/>
        </w:rPr>
        <w:t xml:space="preserve"> </w:t>
      </w:r>
      <w:r w:rsidR="00F647AD" w:rsidRPr="00F647AD">
        <w:rPr>
          <w:sz w:val="28"/>
          <w:szCs w:val="28"/>
          <w:lang w:eastAsia="ko-KR"/>
        </w:rPr>
        <w:t xml:space="preserve">   </w:t>
      </w:r>
      <w:r w:rsidR="00F647AD" w:rsidRPr="00F647AD">
        <w:rPr>
          <w:b/>
          <w:sz w:val="28"/>
          <w:szCs w:val="28"/>
          <w:lang w:eastAsia="ko-KR"/>
        </w:rPr>
        <w:t xml:space="preserve">- - - - - - - - - - - - - - - </w:t>
      </w:r>
      <w:r w:rsidR="00F647AD" w:rsidRPr="00F647AD">
        <w:rPr>
          <w:sz w:val="28"/>
          <w:szCs w:val="28"/>
          <w:lang w:eastAsia="ko-KR"/>
        </w:rPr>
        <w:t xml:space="preserve"> </w:t>
      </w:r>
      <w:r w:rsidR="00F647AD">
        <w:rPr>
          <w:sz w:val="28"/>
          <w:szCs w:val="28"/>
          <w:lang w:eastAsia="ko-KR"/>
        </w:rPr>
        <w:t>24</w:t>
      </w:r>
      <w:r w:rsidR="00F647AD" w:rsidRPr="00F647AD">
        <w:rPr>
          <w:rFonts w:hint="eastAsia"/>
          <w:sz w:val="28"/>
          <w:szCs w:val="28"/>
          <w:lang w:eastAsia="ko-KR"/>
        </w:rPr>
        <w:t>p</w:t>
      </w:r>
    </w:p>
    <w:p w:rsidR="00480744" w:rsidRPr="0070778C" w:rsidRDefault="00480744" w:rsidP="00480744">
      <w:pPr>
        <w:tabs>
          <w:tab w:val="left" w:pos="1556"/>
        </w:tabs>
        <w:spacing w:line="240" w:lineRule="auto"/>
        <w:ind w:left="320" w:hangingChars="100" w:hanging="320"/>
        <w:rPr>
          <w:rFonts w:hint="eastAsia"/>
          <w:sz w:val="28"/>
          <w:szCs w:val="28"/>
          <w:lang w:eastAsia="ko-KR"/>
        </w:rPr>
      </w:pPr>
      <w:r>
        <w:rPr>
          <w:sz w:val="32"/>
          <w:szCs w:val="24"/>
          <w:lang w:eastAsia="ko-KR"/>
        </w:rPr>
        <w:tab/>
      </w:r>
      <w:r>
        <w:rPr>
          <w:sz w:val="32"/>
          <w:szCs w:val="24"/>
          <w:lang w:eastAsia="ko-KR"/>
        </w:rPr>
        <w:tab/>
        <w:t>5</w:t>
      </w:r>
      <w:r w:rsidRPr="00F647AD">
        <w:rPr>
          <w:sz w:val="32"/>
          <w:szCs w:val="24"/>
          <w:lang w:eastAsia="ko-KR"/>
        </w:rPr>
        <w:t>-</w:t>
      </w:r>
      <w:r>
        <w:rPr>
          <w:sz w:val="32"/>
          <w:szCs w:val="24"/>
          <w:lang w:eastAsia="ko-KR"/>
        </w:rPr>
        <w:t>3</w:t>
      </w:r>
      <w:r w:rsidRPr="00F647AD">
        <w:rPr>
          <w:sz w:val="32"/>
          <w:szCs w:val="24"/>
          <w:lang w:eastAsia="ko-KR"/>
        </w:rPr>
        <w:t xml:space="preserve">  </w:t>
      </w:r>
      <w:r>
        <w:rPr>
          <w:rFonts w:hint="eastAsia"/>
          <w:sz w:val="32"/>
          <w:szCs w:val="24"/>
          <w:lang w:eastAsia="ko-KR"/>
        </w:rPr>
        <w:t>뷰</w:t>
      </w:r>
      <w:r>
        <w:rPr>
          <w:rFonts w:hint="eastAsia"/>
          <w:sz w:val="32"/>
          <w:szCs w:val="24"/>
          <w:lang w:eastAsia="ko-KR"/>
        </w:rPr>
        <w:t xml:space="preserve"> </w:t>
      </w:r>
      <w:r>
        <w:rPr>
          <w:rFonts w:hint="eastAsia"/>
          <w:sz w:val="32"/>
          <w:szCs w:val="24"/>
          <w:lang w:eastAsia="ko-KR"/>
        </w:rPr>
        <w:t>생성</w:t>
      </w:r>
      <w:r>
        <w:rPr>
          <w:rFonts w:hint="eastAsia"/>
          <w:sz w:val="32"/>
          <w:szCs w:val="24"/>
          <w:lang w:eastAsia="ko-KR"/>
        </w:rPr>
        <w:t xml:space="preserve"> </w:t>
      </w:r>
      <w:r w:rsidR="00C57C0D">
        <w:rPr>
          <w:sz w:val="32"/>
          <w:szCs w:val="24"/>
          <w:lang w:eastAsia="ko-KR"/>
        </w:rPr>
        <w:t xml:space="preserve"> </w:t>
      </w:r>
      <w:r>
        <w:rPr>
          <w:sz w:val="32"/>
          <w:szCs w:val="24"/>
          <w:lang w:eastAsia="ko-KR"/>
        </w:rPr>
        <w:t xml:space="preserve">  </w:t>
      </w:r>
      <w:r w:rsidRPr="00F647AD">
        <w:rPr>
          <w:b/>
          <w:sz w:val="28"/>
          <w:szCs w:val="28"/>
          <w:lang w:eastAsia="ko-KR"/>
        </w:rPr>
        <w:t xml:space="preserve">- - - - - - - - - - - - - - - </w:t>
      </w:r>
      <w:r w:rsidRPr="00F647AD">
        <w:rPr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34</w:t>
      </w:r>
      <w:r w:rsidRPr="00F647AD">
        <w:rPr>
          <w:rFonts w:hint="eastAsia"/>
          <w:sz w:val="28"/>
          <w:szCs w:val="28"/>
          <w:lang w:eastAsia="ko-KR"/>
        </w:rPr>
        <w:t>p</w:t>
      </w:r>
    </w:p>
    <w:p w:rsidR="00F647AD" w:rsidRDefault="00DF7896" w:rsidP="0070778C">
      <w:pPr>
        <w:pStyle w:val="af8"/>
        <w:numPr>
          <w:ilvl w:val="0"/>
          <w:numId w:val="3"/>
        </w:numPr>
        <w:tabs>
          <w:tab w:val="left" w:pos="1556"/>
        </w:tabs>
        <w:spacing w:line="240" w:lineRule="auto"/>
        <w:ind w:left="1240"/>
        <w:rPr>
          <w:b/>
          <w:sz w:val="36"/>
          <w:lang w:eastAsia="ko-KR"/>
        </w:rPr>
      </w:pPr>
      <w:r>
        <w:rPr>
          <w:rFonts w:hint="eastAsia"/>
          <w:b/>
          <w:sz w:val="36"/>
          <w:lang w:eastAsia="ko-KR"/>
        </w:rPr>
        <w:t>기타</w:t>
      </w:r>
      <w:r w:rsidR="00C57C0D">
        <w:rPr>
          <w:rFonts w:hint="eastAsia"/>
          <w:b/>
          <w:sz w:val="36"/>
          <w:lang w:eastAsia="ko-KR"/>
        </w:rPr>
        <w:t xml:space="preserve"> </w:t>
      </w:r>
      <w:r w:rsidR="00C57C0D">
        <w:rPr>
          <w:b/>
          <w:sz w:val="36"/>
          <w:lang w:eastAsia="ko-KR"/>
        </w:rPr>
        <w:t xml:space="preserve">   </w:t>
      </w:r>
      <w:r w:rsidR="00C57C0D" w:rsidRPr="00F647AD">
        <w:rPr>
          <w:b/>
          <w:sz w:val="28"/>
          <w:szCs w:val="28"/>
          <w:lang w:eastAsia="ko-KR"/>
        </w:rPr>
        <w:t xml:space="preserve">- - - - - - - - - - - - - - - </w:t>
      </w:r>
      <w:r w:rsidR="00C57C0D" w:rsidRPr="00F647AD">
        <w:rPr>
          <w:sz w:val="28"/>
          <w:szCs w:val="28"/>
          <w:lang w:eastAsia="ko-KR"/>
        </w:rPr>
        <w:t xml:space="preserve"> </w:t>
      </w:r>
      <w:r w:rsidR="00C57C0D">
        <w:rPr>
          <w:sz w:val="28"/>
          <w:szCs w:val="28"/>
          <w:lang w:eastAsia="ko-KR"/>
        </w:rPr>
        <w:t>3</w:t>
      </w:r>
      <w:r w:rsidR="00C57C0D">
        <w:rPr>
          <w:sz w:val="28"/>
          <w:szCs w:val="28"/>
          <w:lang w:eastAsia="ko-KR"/>
        </w:rPr>
        <w:t>6</w:t>
      </w:r>
      <w:r w:rsidR="00C57C0D" w:rsidRPr="00F647AD">
        <w:rPr>
          <w:rFonts w:hint="eastAsia"/>
          <w:sz w:val="28"/>
          <w:szCs w:val="28"/>
          <w:lang w:eastAsia="ko-KR"/>
        </w:rPr>
        <w:t>p</w:t>
      </w:r>
    </w:p>
    <w:p w:rsidR="00F647AD" w:rsidRDefault="00F647AD" w:rsidP="00F647AD">
      <w:pPr>
        <w:tabs>
          <w:tab w:val="left" w:pos="1556"/>
        </w:tabs>
        <w:ind w:left="880"/>
        <w:rPr>
          <w:b/>
          <w:sz w:val="36"/>
          <w:lang w:eastAsia="ko-KR"/>
        </w:rPr>
      </w:pPr>
    </w:p>
    <w:p w:rsidR="00AD79E1" w:rsidRPr="00422649" w:rsidRDefault="001024D7" w:rsidP="00AD79E1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 w:rsidRPr="00422649">
        <w:rPr>
          <w:rFonts w:asciiTheme="minorEastAsia" w:hAnsiTheme="minorEastAsia" w:cstheme="minorHAnsi"/>
          <w:b/>
          <w:color w:val="FF3B3B"/>
          <w:sz w:val="30"/>
          <w:szCs w:val="30"/>
          <w:lang w:eastAsia="ko-KR"/>
        </w:rPr>
        <w:lastRenderedPageBreak/>
        <w:t>1</w:t>
      </w:r>
      <w:r w:rsidR="000E7C26" w:rsidRPr="00422649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t xml:space="preserve">. </w:t>
      </w:r>
      <w:r w:rsidRPr="00422649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요구 사항 분석</w:t>
      </w:r>
    </w:p>
    <w:p w:rsidR="00982CA1" w:rsidRPr="00DF7896" w:rsidRDefault="00982CA1" w:rsidP="00982CA1">
      <w:pPr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AC3E5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AC3E5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1-1  </w:t>
      </w:r>
      <w:r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설계 목적 및 범위 설정</w:t>
      </w:r>
    </w:p>
    <w:p w:rsidR="002E13F3" w:rsidRPr="00982CA1" w:rsidRDefault="002E13F3" w:rsidP="00982CA1">
      <w:pPr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</w:p>
    <w:p w:rsidR="00B27E76" w:rsidRPr="00495423" w:rsidRDefault="00B27E76" w:rsidP="00B27E76">
      <w:pPr>
        <w:pStyle w:val="af8"/>
        <w:numPr>
          <w:ilvl w:val="0"/>
          <w:numId w:val="30"/>
        </w:numPr>
        <w:ind w:left="1280"/>
        <w:rPr>
          <w:rFonts w:asciiTheme="majorEastAsia" w:eastAsiaTheme="majorEastAsia" w:hAnsiTheme="majorEastAsia"/>
          <w:color w:val="000000" w:themeColor="text1"/>
          <w:sz w:val="44"/>
          <w:szCs w:val="30"/>
          <w:lang w:eastAsia="ko-KR"/>
        </w:rPr>
      </w:pPr>
      <w:r w:rsidRPr="00495423">
        <w:rPr>
          <w:rFonts w:asciiTheme="minorEastAsia" w:hAnsiTheme="minorEastAsia" w:hint="eastAsia"/>
          <w:color w:val="000000" w:themeColor="text1"/>
          <w:sz w:val="32"/>
          <w:lang w:eastAsia="ko-KR"/>
        </w:rPr>
        <w:t>시스템 설계 목적</w:t>
      </w:r>
    </w:p>
    <w:p w:rsidR="00B27E76" w:rsidRDefault="00B27E76" w:rsidP="00B27E76">
      <w:pPr>
        <w:pStyle w:val="af8"/>
        <w:ind w:left="880"/>
        <w:rPr>
          <w:rFonts w:asciiTheme="minorEastAsia" w:hAnsiTheme="minorEastAsia"/>
          <w:color w:val="000000" w:themeColor="text1"/>
          <w:sz w:val="28"/>
          <w:lang w:eastAsia="ko-KR"/>
        </w:rPr>
      </w:pPr>
      <w:r>
        <w:rPr>
          <w:rFonts w:asciiTheme="minorEastAsia" w:hAnsiTheme="minorEastAsia" w:hint="eastAsia"/>
          <w:color w:val="000000" w:themeColor="text1"/>
          <w:sz w:val="24"/>
          <w:lang w:eastAsia="ko-KR"/>
        </w:rPr>
        <w:t>-</w:t>
      </w:r>
      <w:r>
        <w:rPr>
          <w:rFonts w:asciiTheme="minorEastAsia" w:hAnsiTheme="minorEastAsia"/>
          <w:color w:val="000000" w:themeColor="text1"/>
          <w:sz w:val="24"/>
          <w:lang w:eastAsia="ko-KR"/>
        </w:rPr>
        <w:t xml:space="preserve">  </w:t>
      </w: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>우체국의 다양한 서비스 중</w:t>
      </w:r>
      <w:r w:rsidRPr="00495423">
        <w:rPr>
          <w:rFonts w:asciiTheme="minorEastAsia" w:hAnsiTheme="minorEastAsia"/>
          <w:color w:val="000000" w:themeColor="text1"/>
          <w:sz w:val="28"/>
          <w:lang w:eastAsia="ko-KR"/>
        </w:rPr>
        <w:t xml:space="preserve">, </w:t>
      </w: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>택배</w:t>
      </w:r>
      <w:r w:rsidRPr="00495423">
        <w:rPr>
          <w:rFonts w:asciiTheme="minorEastAsia" w:hAnsiTheme="minorEastAsia"/>
          <w:color w:val="000000" w:themeColor="text1"/>
          <w:sz w:val="28"/>
          <w:lang w:eastAsia="ko-KR"/>
        </w:rPr>
        <w:t>,</w:t>
      </w: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 xml:space="preserve"> 우편,</w:t>
      </w:r>
      <w:r w:rsidRPr="00495423">
        <w:rPr>
          <w:rFonts w:asciiTheme="minorEastAsia" w:hAnsiTheme="minorEastAsia"/>
          <w:color w:val="000000" w:themeColor="text1"/>
          <w:sz w:val="28"/>
          <w:lang w:eastAsia="ko-KR"/>
        </w:rPr>
        <w:t xml:space="preserve"> </w:t>
      </w: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>예금의 서비스를</w:t>
      </w:r>
      <w:r>
        <w:rPr>
          <w:rFonts w:asciiTheme="minorEastAsia" w:hAnsiTheme="minorEastAsia" w:hint="eastAsia"/>
          <w:color w:val="000000" w:themeColor="text1"/>
          <w:sz w:val="28"/>
          <w:lang w:eastAsia="ko-KR"/>
        </w:rPr>
        <w:t xml:space="preserve"> 기준으로 보다 실제 환경과 유사하게 만들고자 하였습니다.</w:t>
      </w:r>
      <w:r w:rsidRPr="00495423">
        <w:rPr>
          <w:rFonts w:asciiTheme="minorEastAsia" w:hAnsiTheme="minorEastAsia"/>
          <w:color w:val="000000" w:themeColor="text1"/>
          <w:sz w:val="28"/>
          <w:lang w:eastAsia="ko-KR"/>
        </w:rPr>
        <w:t xml:space="preserve"> </w:t>
      </w:r>
    </w:p>
    <w:p w:rsidR="00B27E76" w:rsidRDefault="00B27E76" w:rsidP="00B27E76">
      <w:pPr>
        <w:pStyle w:val="af8"/>
        <w:ind w:left="880"/>
        <w:rPr>
          <w:rFonts w:asciiTheme="minorEastAsia" w:hAnsiTheme="minorEastAsia"/>
          <w:color w:val="000000" w:themeColor="text1"/>
          <w:sz w:val="28"/>
          <w:lang w:eastAsia="ko-KR"/>
        </w:rPr>
      </w:pPr>
      <w:r>
        <w:rPr>
          <w:rFonts w:asciiTheme="minorEastAsia" w:hAnsiTheme="minorEastAsia" w:hint="eastAsia"/>
          <w:color w:val="000000" w:themeColor="text1"/>
          <w:sz w:val="28"/>
          <w:lang w:eastAsia="ko-KR"/>
        </w:rPr>
        <w:t>그리고 실제 우체국 비즈니스에서 주요하게 사용하는 기능,</w:t>
      </w:r>
    </w:p>
    <w:p w:rsidR="00B27E76" w:rsidRPr="00495423" w:rsidRDefault="00B27E76" w:rsidP="00B27E76">
      <w:pPr>
        <w:pStyle w:val="af8"/>
        <w:ind w:left="880"/>
        <w:rPr>
          <w:rFonts w:asciiTheme="minorEastAsia" w:hAnsiTheme="minorEastAsia"/>
          <w:color w:val="000000" w:themeColor="text1"/>
          <w:sz w:val="28"/>
          <w:lang w:eastAsia="ko-KR"/>
        </w:rPr>
      </w:pP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>대표적인 예로 택배의 배송 조회,</w:t>
      </w:r>
      <w:r w:rsidRPr="00495423">
        <w:rPr>
          <w:rFonts w:asciiTheme="minorEastAsia" w:hAnsiTheme="minorEastAsia"/>
          <w:color w:val="000000" w:themeColor="text1"/>
          <w:sz w:val="28"/>
          <w:lang w:eastAsia="ko-KR"/>
        </w:rPr>
        <w:t xml:space="preserve"> </w:t>
      </w: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>우편의 수신 여부,</w:t>
      </w:r>
      <w:r w:rsidRPr="00495423">
        <w:rPr>
          <w:rFonts w:asciiTheme="minorEastAsia" w:hAnsiTheme="minorEastAsia"/>
          <w:color w:val="000000" w:themeColor="text1"/>
          <w:sz w:val="28"/>
          <w:lang w:eastAsia="ko-KR"/>
        </w:rPr>
        <w:t xml:space="preserve"> </w:t>
      </w: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 xml:space="preserve">예금의 계좌 조회 등을 인터넷을 통해 사용할 수 있도록 하는 </w:t>
      </w:r>
      <w:r>
        <w:rPr>
          <w:rFonts w:asciiTheme="minorEastAsia" w:hAnsiTheme="minorEastAsia" w:hint="eastAsia"/>
          <w:color w:val="000000" w:themeColor="text1"/>
          <w:sz w:val="28"/>
          <w:lang w:eastAsia="ko-KR"/>
        </w:rPr>
        <w:t>것을 논리적으로 선택하고, 구현하고자</w:t>
      </w:r>
      <w:r w:rsidRPr="00495423">
        <w:rPr>
          <w:rFonts w:asciiTheme="minorEastAsia" w:hAnsiTheme="minorEastAsia"/>
          <w:color w:val="000000" w:themeColor="text1"/>
          <w:sz w:val="28"/>
          <w:lang w:eastAsia="ko-KR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8"/>
          <w:lang w:eastAsia="ko-KR"/>
        </w:rPr>
        <w:t>하였</w:t>
      </w:r>
      <w:r w:rsidRPr="00495423">
        <w:rPr>
          <w:rFonts w:asciiTheme="minorEastAsia" w:hAnsiTheme="minorEastAsia" w:hint="eastAsia"/>
          <w:color w:val="000000" w:themeColor="text1"/>
          <w:sz w:val="28"/>
          <w:lang w:eastAsia="ko-KR"/>
        </w:rPr>
        <w:t>습니다.</w:t>
      </w:r>
    </w:p>
    <w:p w:rsidR="00B27E76" w:rsidRDefault="00B27E76" w:rsidP="00B27E76">
      <w:pPr>
        <w:pStyle w:val="af8"/>
        <w:ind w:left="880"/>
        <w:rPr>
          <w:rFonts w:asciiTheme="majorEastAsia" w:eastAsiaTheme="majorEastAsia" w:hAnsiTheme="majorEastAsia"/>
          <w:color w:val="000000" w:themeColor="text1"/>
          <w:sz w:val="36"/>
          <w:szCs w:val="30"/>
          <w:lang w:eastAsia="ko-KR"/>
        </w:rPr>
      </w:pPr>
    </w:p>
    <w:p w:rsidR="00B27E76" w:rsidRDefault="00B27E76" w:rsidP="00B27E76">
      <w:pPr>
        <w:pStyle w:val="af8"/>
        <w:ind w:left="880"/>
        <w:rPr>
          <w:rFonts w:asciiTheme="majorEastAsia" w:eastAsiaTheme="majorEastAsia" w:hAnsiTheme="majorEastAsia"/>
          <w:color w:val="000000" w:themeColor="text1"/>
          <w:sz w:val="36"/>
          <w:szCs w:val="30"/>
          <w:lang w:eastAsia="ko-KR"/>
        </w:rPr>
      </w:pPr>
    </w:p>
    <w:p w:rsidR="00B27E76" w:rsidRPr="00495423" w:rsidRDefault="00B27E76" w:rsidP="00B27E76">
      <w:pPr>
        <w:pStyle w:val="af8"/>
        <w:numPr>
          <w:ilvl w:val="0"/>
          <w:numId w:val="30"/>
        </w:numPr>
        <w:ind w:left="1280"/>
        <w:rPr>
          <w:rFonts w:asciiTheme="majorEastAsia" w:eastAsiaTheme="majorEastAsia" w:hAnsiTheme="majorEastAsia"/>
          <w:color w:val="000000" w:themeColor="text1"/>
          <w:sz w:val="44"/>
          <w:szCs w:val="30"/>
          <w:lang w:eastAsia="ko-KR"/>
        </w:rPr>
      </w:pPr>
      <w:r w:rsidRPr="00495423">
        <w:rPr>
          <w:rFonts w:asciiTheme="majorEastAsia" w:eastAsiaTheme="majorEastAsia" w:hAnsiTheme="majorEastAsia" w:hint="eastAsia"/>
          <w:color w:val="000000" w:themeColor="text1"/>
          <w:sz w:val="36"/>
          <w:szCs w:val="30"/>
          <w:lang w:eastAsia="ko-KR"/>
        </w:rPr>
        <w:t>설계 범위 설정</w:t>
      </w:r>
    </w:p>
    <w:p w:rsidR="00B27E76" w:rsidRPr="00297455" w:rsidRDefault="00B27E76" w:rsidP="00B27E76">
      <w:pPr>
        <w:pStyle w:val="af8"/>
        <w:ind w:left="880"/>
        <w:rPr>
          <w:rFonts w:asciiTheme="majorEastAsia" w:eastAsiaTheme="majorEastAsia" w:hAnsiTheme="majorEastAsia"/>
          <w:color w:val="000000" w:themeColor="text1"/>
          <w:sz w:val="28"/>
          <w:szCs w:val="30"/>
          <w:lang w:eastAsia="ko-KR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30"/>
          <w:lang w:eastAsia="ko-KR"/>
        </w:rPr>
        <w:t>-</w:t>
      </w:r>
      <w:r>
        <w:rPr>
          <w:rFonts w:asciiTheme="majorEastAsia" w:eastAsiaTheme="majorEastAsia" w:hAnsiTheme="majorEastAsia"/>
          <w:color w:val="000000" w:themeColor="text1"/>
          <w:sz w:val="24"/>
          <w:szCs w:val="30"/>
          <w:lang w:eastAsia="ko-KR"/>
        </w:rPr>
        <w:t xml:space="preserve">   </w:t>
      </w:r>
      <w:r w:rsidRPr="00297455">
        <w:rPr>
          <w:rFonts w:asciiTheme="majorEastAsia" w:eastAsiaTheme="majorEastAsia" w:hAnsiTheme="majorEastAsia" w:hint="eastAsia"/>
          <w:color w:val="000000" w:themeColor="text1"/>
          <w:sz w:val="28"/>
          <w:szCs w:val="30"/>
          <w:lang w:eastAsia="ko-KR"/>
        </w:rPr>
        <w:t>우체국을</w:t>
      </w:r>
      <w:r w:rsidRPr="00297455">
        <w:rPr>
          <w:rFonts w:asciiTheme="majorEastAsia" w:eastAsiaTheme="majorEastAsia" w:hAnsiTheme="majorEastAsia"/>
          <w:color w:val="000000" w:themeColor="text1"/>
          <w:sz w:val="28"/>
          <w:szCs w:val="30"/>
          <w:lang w:eastAsia="ko-KR"/>
        </w:rPr>
        <w:t xml:space="preserve"> </w:t>
      </w:r>
      <w:r w:rsidRPr="00297455">
        <w:rPr>
          <w:rFonts w:asciiTheme="majorEastAsia" w:eastAsiaTheme="majorEastAsia" w:hAnsiTheme="majorEastAsia" w:hint="eastAsia"/>
          <w:color w:val="000000" w:themeColor="text1"/>
          <w:sz w:val="28"/>
          <w:szCs w:val="30"/>
          <w:lang w:eastAsia="ko-KR"/>
        </w:rPr>
        <w:t>크게 택배</w:t>
      </w:r>
      <w:r w:rsidRPr="00297455">
        <w:rPr>
          <w:rFonts w:asciiTheme="majorEastAsia" w:eastAsiaTheme="majorEastAsia" w:hAnsiTheme="majorEastAsia"/>
          <w:color w:val="000000" w:themeColor="text1"/>
          <w:sz w:val="28"/>
          <w:szCs w:val="30"/>
          <w:lang w:eastAsia="ko-KR"/>
        </w:rPr>
        <w:t xml:space="preserve">, </w:t>
      </w:r>
      <w:r w:rsidRPr="00297455">
        <w:rPr>
          <w:rFonts w:asciiTheme="majorEastAsia" w:eastAsiaTheme="majorEastAsia" w:hAnsiTheme="majorEastAsia" w:hint="eastAsia"/>
          <w:color w:val="000000" w:themeColor="text1"/>
          <w:sz w:val="28"/>
          <w:szCs w:val="30"/>
          <w:lang w:eastAsia="ko-KR"/>
        </w:rPr>
        <w:t>우편</w:t>
      </w:r>
      <w:r w:rsidRPr="00297455">
        <w:rPr>
          <w:rFonts w:asciiTheme="majorEastAsia" w:eastAsiaTheme="majorEastAsia" w:hAnsiTheme="majorEastAsia"/>
          <w:color w:val="000000" w:themeColor="text1"/>
          <w:sz w:val="28"/>
          <w:szCs w:val="30"/>
          <w:lang w:eastAsia="ko-KR"/>
        </w:rPr>
        <w:t xml:space="preserve">, </w:t>
      </w:r>
      <w:r w:rsidRPr="00297455">
        <w:rPr>
          <w:rFonts w:asciiTheme="majorEastAsia" w:eastAsiaTheme="majorEastAsia" w:hAnsiTheme="majorEastAsia" w:hint="eastAsia"/>
          <w:color w:val="000000" w:themeColor="text1"/>
          <w:sz w:val="28"/>
          <w:szCs w:val="30"/>
          <w:lang w:eastAsia="ko-KR"/>
        </w:rPr>
        <w:t>예금으로 나눠 고객이 사용할 수 있도록 하였고,</w:t>
      </w:r>
      <w:r w:rsidRPr="00297455">
        <w:rPr>
          <w:rFonts w:asciiTheme="majorEastAsia" w:eastAsiaTheme="majorEastAsia" w:hAnsiTheme="majorEastAsia"/>
          <w:color w:val="000000" w:themeColor="text1"/>
          <w:sz w:val="28"/>
          <w:szCs w:val="30"/>
          <w:lang w:eastAsia="ko-KR"/>
        </w:rPr>
        <w:t xml:space="preserve"> </w:t>
      </w:r>
      <w:r w:rsidRPr="00297455">
        <w:rPr>
          <w:rFonts w:asciiTheme="majorEastAsia" w:eastAsiaTheme="majorEastAsia" w:hAnsiTheme="majorEastAsia" w:hint="eastAsia"/>
          <w:color w:val="000000" w:themeColor="text1"/>
          <w:sz w:val="28"/>
          <w:szCs w:val="30"/>
          <w:lang w:eastAsia="ko-KR"/>
        </w:rPr>
        <w:t>택배와 우편을 배송하는 기사와 우체국에서 업무를 담당하는 직원 그리고 예금을 예금상품과 계좌정보로 설계 범위를 설정하였다.</w:t>
      </w:r>
    </w:p>
    <w:p w:rsidR="005F39D4" w:rsidRPr="00B27E76" w:rsidRDefault="005F39D4" w:rsidP="000E7C26">
      <w:pPr>
        <w:ind w:left="400"/>
        <w:rPr>
          <w:rFonts w:asciiTheme="majorEastAsia" w:eastAsiaTheme="majorEastAsia" w:hAnsiTheme="majorEastAsia"/>
          <w:color w:val="0000FF"/>
          <w:sz w:val="36"/>
          <w:szCs w:val="30"/>
          <w:lang w:eastAsia="ko-KR"/>
        </w:rPr>
      </w:pPr>
    </w:p>
    <w:p w:rsidR="005F39D4" w:rsidRDefault="005F39D4" w:rsidP="000E7C26">
      <w:pPr>
        <w:ind w:left="400"/>
        <w:rPr>
          <w:rFonts w:asciiTheme="majorEastAsia" w:eastAsiaTheme="majorEastAsia" w:hAnsiTheme="majorEastAsia"/>
          <w:color w:val="0000FF"/>
          <w:sz w:val="36"/>
          <w:szCs w:val="30"/>
          <w:lang w:eastAsia="ko-KR"/>
        </w:rPr>
      </w:pPr>
    </w:p>
    <w:p w:rsidR="005F39D4" w:rsidRDefault="005F39D4" w:rsidP="000E7C26">
      <w:pPr>
        <w:ind w:left="400"/>
        <w:rPr>
          <w:rFonts w:asciiTheme="majorEastAsia" w:eastAsiaTheme="majorEastAsia" w:hAnsiTheme="majorEastAsia"/>
          <w:color w:val="0000FF"/>
          <w:sz w:val="36"/>
          <w:szCs w:val="30"/>
          <w:lang w:eastAsia="ko-KR"/>
        </w:rPr>
      </w:pPr>
    </w:p>
    <w:p w:rsidR="005F39D4" w:rsidRDefault="005F39D4" w:rsidP="000E7C26">
      <w:pPr>
        <w:ind w:left="400"/>
        <w:rPr>
          <w:rFonts w:asciiTheme="majorEastAsia" w:eastAsiaTheme="majorEastAsia" w:hAnsiTheme="majorEastAsia"/>
          <w:color w:val="0000FF"/>
          <w:sz w:val="36"/>
          <w:szCs w:val="30"/>
          <w:lang w:eastAsia="ko-KR"/>
        </w:rPr>
      </w:pPr>
    </w:p>
    <w:p w:rsidR="002E13F3" w:rsidRPr="00422649" w:rsidRDefault="002E13F3" w:rsidP="002E13F3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 w:rsidRPr="00422649">
        <w:rPr>
          <w:rFonts w:asciiTheme="minorEastAsia" w:hAnsiTheme="minorEastAsia" w:cstheme="minorHAnsi"/>
          <w:b/>
          <w:color w:val="FF3B3B"/>
          <w:sz w:val="30"/>
          <w:szCs w:val="30"/>
          <w:lang w:eastAsia="ko-KR"/>
        </w:rPr>
        <w:lastRenderedPageBreak/>
        <w:t>1</w:t>
      </w:r>
      <w:r w:rsidRPr="00422649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t xml:space="preserve">. </w:t>
      </w:r>
      <w:r w:rsidRPr="00422649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요구 사항 분석</w:t>
      </w:r>
    </w:p>
    <w:p w:rsidR="002E13F3" w:rsidRPr="00DF7896" w:rsidRDefault="002E13F3" w:rsidP="00C21A4A">
      <w:pPr>
        <w:spacing w:line="240" w:lineRule="auto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AC3E5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AC3E5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1-2  </w:t>
      </w:r>
      <w:r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요구사항 분석</w:t>
      </w:r>
    </w:p>
    <w:p w:rsidR="00C21A4A" w:rsidRPr="00C21A4A" w:rsidRDefault="00C21A4A" w:rsidP="00C21A4A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</w:p>
    <w:p w:rsidR="00242897" w:rsidRDefault="00242897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2428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택배는 등기번호를 기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본키로 하여,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받는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분의 주소와 전화번호,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보내는 분의 주소와 전화번호, 현재위치,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배송 진행 상태,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물품 정보, 접수시간을 저장한다.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21A4A" w:rsidRDefault="00C21A4A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택배는 1개의 택배 종류를 가져야 한다.</w:t>
      </w:r>
    </w:p>
    <w:p w:rsidR="00C21A4A" w:rsidRP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242897" w:rsidRDefault="00242897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우편은 </w:t>
      </w:r>
      <w:r w:rsidRPr="002428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등기번호를 기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본키로 하여,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받는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분의 주소와 전화번호,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보내는 분의 주소와 전화번호, 수신여부, 접수시간을 저장한다.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21A4A" w:rsidRDefault="00C21A4A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우편은 1개의 우편 종류를 가져야 한다.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C5B2C" w:rsidRDefault="007C5B2C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택배와 우편은 </w:t>
      </w:r>
      <w:r w:rsidR="009C05FF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현재위치와 수신여부를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조회를 할 수 있어야 하고,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조회는 고객의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ID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와 등기번호를 사용한다.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C5B2C" w:rsidRDefault="007C5B2C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기사는 자신이 배송해야 하는 우편과 택배를 조회할 수 있</w:t>
      </w:r>
      <w:r w:rsidR="009C05FF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다.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242897" w:rsidRDefault="00242897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예금은 고객이 여러 개의 계좌 정보를 가질 수 있고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계좌정보는 계좌번호를 기본키로 하여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, </w:t>
      </w:r>
      <w:r w:rsidR="007C5B2C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비밀번호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7C5B2C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잔액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7C5B2C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개설일을 저장한다.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C5B2C" w:rsidRDefault="007C5B2C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계좌정보는 어떠한 예금상품에 속하는지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알아야 하는데,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예금상품이라는 테이블에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예금상품번호를 기본키로 하여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예금종류,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예금이름,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가입기간,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적용이율을 저장하고 계좌정보는 예금상품과 관계를 맺는다.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21A4A" w:rsidRDefault="009C05FF" w:rsidP="00C21A4A">
      <w:pPr>
        <w:pStyle w:val="af8"/>
        <w:numPr>
          <w:ilvl w:val="0"/>
          <w:numId w:val="32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직원은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C21A4A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본인이 소속된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부서를 한가지만 가질 수 있다</w:t>
      </w:r>
      <w:r w:rsidR="00C21A4A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.</w:t>
      </w:r>
    </w:p>
    <w:p w:rsidR="00C21A4A" w:rsidRDefault="00C21A4A" w:rsidP="00C21A4A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21A4A" w:rsidRPr="00F51D90" w:rsidRDefault="00C21A4A" w:rsidP="00C21A4A">
      <w:pPr>
        <w:pStyle w:val="af8"/>
        <w:numPr>
          <w:ilvl w:val="0"/>
          <w:numId w:val="32"/>
        </w:numPr>
        <w:ind w:left="128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고객은 본인의 우편번호가 입력되면 본인의 우편번호를 알 수 있다.</w:t>
      </w:r>
    </w:p>
    <w:p w:rsidR="00C21A4A" w:rsidRPr="00422649" w:rsidRDefault="00C21A4A" w:rsidP="00C21A4A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 w:rsidRPr="00422649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lastRenderedPageBreak/>
        <w:t xml:space="preserve">2. </w:t>
      </w:r>
      <w:r w:rsidRPr="00422649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개념적 설계</w:t>
      </w:r>
    </w:p>
    <w:p w:rsidR="00C21A4A" w:rsidRPr="00DF7896" w:rsidRDefault="00C21A4A" w:rsidP="00C21A4A">
      <w:pPr>
        <w:spacing w:line="240" w:lineRule="auto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AC3E5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AC3E5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2-1  </w:t>
      </w:r>
      <w:r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엔티티</w:t>
      </w:r>
      <w:r w:rsidR="00F84DDD"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와 애트리뷰트</w:t>
      </w:r>
      <w:r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 </w:t>
      </w:r>
      <w:r w:rsidR="00F84DDD"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결정</w:t>
      </w:r>
      <w:r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하기</w:t>
      </w:r>
    </w:p>
    <w:p w:rsidR="00C21A4A" w:rsidRDefault="00AC3E5F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76512" behindDoc="0" locked="0" layoutInCell="1" allowOverlap="1" wp14:anchorId="43D7E6C2" wp14:editId="4CBC6B7B">
                <wp:simplePos x="0" y="0"/>
                <wp:positionH relativeFrom="margin">
                  <wp:posOffset>1828800</wp:posOffset>
                </wp:positionH>
                <wp:positionV relativeFrom="paragraph">
                  <wp:posOffset>185242</wp:posOffset>
                </wp:positionV>
                <wp:extent cx="1512537" cy="3003695"/>
                <wp:effectExtent l="0" t="0" r="12065" b="25400"/>
                <wp:wrapNone/>
                <wp:docPr id="456" name="그룹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2537" cy="3003695"/>
                          <a:chOff x="-24070" y="0"/>
                          <a:chExt cx="1513236" cy="3230234"/>
                        </a:xfrm>
                      </wpg:grpSpPr>
                      <wps:wsp>
                        <wps:cNvPr id="457" name="직사각형 457">
                          <a:extLst/>
                        </wps:cNvPr>
                        <wps:cNvSpPr/>
                        <wps:spPr>
                          <a:xfrm>
                            <a:off x="0" y="143692"/>
                            <a:ext cx="1489166" cy="3086542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58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wordWrap w:val="0"/>
                                <w:spacing w:after="0"/>
                                <w:jc w:val="center"/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24"/>
                                  <w:szCs w:val="24"/>
                                  <w:lang w:eastAsia="ko-K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우편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59" name="직사각형 58">
                          <a:extLst/>
                        </wps:cNvPr>
                        <wps:cNvSpPr/>
                        <wps:spPr>
                          <a:xfrm>
                            <a:off x="-24070" y="143692"/>
                            <a:ext cx="1358630" cy="280225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</w:pP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125A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등기번호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3E5F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3E5F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AC3E5F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받는 분 이름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125A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받는 분 주소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125A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받는 분 번호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보내는 분 이름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 보내는 분 주소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125A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보내는 분 번호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125A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수신 여부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125A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AC125A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접수 시간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D7E6C2" id="그룹 456" o:spid="_x0000_s1027" style="position:absolute;margin-left:2in;margin-top:14.6pt;width:119.1pt;height:236.5pt;z-index:251776512;mso-position-horizontal-relative:margin;mso-width-relative:margin;mso-height-relative:margin" coordorigin="-240" coordsize="15132,32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">
                <v:rect id="직사각형 457" o:spid="_x0000_s1028" style="position:absolute;top:1436;width:14891;height:30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" filled="f" strokecolor="windowText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wordWrap w:val="0"/>
                          <w:spacing w:after="0"/>
                          <w:jc w:val="center"/>
                          <w:rPr>
                            <w:rFonts w:asciiTheme="minorEastAsia" w:hAnsiTheme="minorEastAsia"/>
                            <w:color w:val="FFFFFF" w:themeColor="background1"/>
                            <w:sz w:val="24"/>
                            <w:szCs w:val="24"/>
                            <w:lang w:eastAsia="ko-KR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우편</w:t>
                        </w:r>
                        <w:proofErr w:type="spellEnd"/>
                      </w:p>
                    </w:txbxContent>
                  </v:textbox>
                </v:shape>
                <v:rect id="직사각형 58" o:spid="_x0000_s1030" style="position:absolute;left:-240;top:1436;width:13585;height:28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" filled="f" stroked="f" strokeweight="1pt">
                  <v:textbox>
                    <w:txbxContent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u w:val="single"/>
                            <w:lang w:eastAsia="ko-KR"/>
                          </w:rPr>
                        </w:pP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125A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등기번호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3E5F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3E5F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AC3E5F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받는 분 이름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125A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받는 분 주소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125A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받는 분 번호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보내는 분 이름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 보내는 분 주소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125A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보내는 분 번호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125A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수신 여부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125A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AC125A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접수 시간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75488" behindDoc="0" locked="0" layoutInCell="1" allowOverlap="1" wp14:anchorId="6690662F" wp14:editId="4CAD10F6">
                <wp:simplePos x="0" y="0"/>
                <wp:positionH relativeFrom="column">
                  <wp:posOffset>0</wp:posOffset>
                </wp:positionH>
                <wp:positionV relativeFrom="paragraph">
                  <wp:posOffset>196516</wp:posOffset>
                </wp:positionV>
                <wp:extent cx="1489075" cy="3080083"/>
                <wp:effectExtent l="0" t="0" r="15875" b="0"/>
                <wp:wrapNone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3080083"/>
                          <a:chOff x="0" y="0"/>
                          <a:chExt cx="1489166" cy="3312327"/>
                        </a:xfrm>
                      </wpg:grpSpPr>
                      <wps:wsp>
                        <wps:cNvPr id="492" name="직사각형 492">
                          <a:extLst/>
                        </wps:cNvPr>
                        <wps:cNvSpPr/>
                        <wps:spPr>
                          <a:xfrm>
                            <a:off x="0" y="143692"/>
                            <a:ext cx="1489166" cy="30726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94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wordWrap w:val="0"/>
                                <w:spacing w:after="0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eastAsia="ko-K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125A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:lang w:eastAsia="ko-K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택배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" name="직사각형 58">
                          <a:extLst>
                            <a:ext uri="{FF2B5EF4-FFF2-40B4-BE49-F238E27FC236}">
                              <a16:creationId xmlns:a16="http://schemas.microsoft.com/office/drawing/2014/main" id="{99301082-DA4A-49AB-93C1-2577EED97DE5}"/>
                            </a:ext>
                          </a:extLst>
                        </wps:cNvPr>
                        <wps:cNvSpPr/>
                        <wps:spPr>
                          <a:xfrm>
                            <a:off x="17188" y="287341"/>
                            <a:ext cx="1358630" cy="302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등기번호</w:t>
                              </w:r>
                            </w:p>
                            <w:p w:rsidR="00045AEA" w:rsidRPr="00AC3E5F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 w:rsidRPr="00AC3E5F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 w:rsidRPr="00AC3E5F"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AC3E5F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받는 분 이름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받는 분 주소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받는 분 번호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보내는 분 이름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 보내는 분 주소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보내는 분 번호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현재 위치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 배송 진행 상태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물품 정보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접수 시간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jc w:val="both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90662F" id="그룹 7" o:spid="_x0000_s1031" style="position:absolute;margin-left:0;margin-top:15.45pt;width:117.25pt;height:242.55pt;z-index:251775488;mso-height-relative:margin" coordsize="14891,33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">
                <v:rect id="직사각형 492" o:spid="_x0000_s1032" style="position:absolute;top:1436;width:14891;height:30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" filled="f" strokecolor="black [3213]" strokeweight=".5pt"/>
                <v:shape id="TextBox 5" o:spid="_x0000_s1033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wordWrap w:val="0"/>
                          <w:spacing w:after="0"/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eastAsia="ko-KR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125A">
                          <w:rPr>
                            <w:rFonts w:hint="eastAsia"/>
                            <w:color w:val="FFFFFF" w:themeColor="background1"/>
                            <w:sz w:val="24"/>
                            <w:szCs w:val="24"/>
                            <w:lang w:eastAsia="ko-KR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택배</w:t>
                        </w:r>
                      </w:p>
                    </w:txbxContent>
                  </v:textbox>
                </v:shape>
                <v:rect id="직사각형 58" o:spid="_x0000_s1034" style="position:absolute;left:171;top:2873;width:13587;height:30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" filled="f" stroked="f" strokeweight="1pt">
                  <v:textbox>
                    <w:txbxContent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u w:val="single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등기번호</w:t>
                        </w:r>
                      </w:p>
                      <w:p w:rsidR="00045AEA" w:rsidRPr="00AC3E5F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 w:rsidRPr="00AC3E5F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 w:rsidRPr="00AC3E5F"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AC3E5F"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받는 분 이름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받는 분 주소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받는 분 번호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보내는 분 이름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 보내는 분 주소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보내는 분 번호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현재 위치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 배송 진행 상태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물품 정보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접수 시간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jc w:val="both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785BB4"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49177D1F" wp14:editId="2527DF1C">
                <wp:simplePos x="0" y="0"/>
                <wp:positionH relativeFrom="column">
                  <wp:posOffset>3677194</wp:posOffset>
                </wp:positionH>
                <wp:positionV relativeFrom="paragraph">
                  <wp:posOffset>174170</wp:posOffset>
                </wp:positionV>
                <wp:extent cx="1489075" cy="3004185"/>
                <wp:effectExtent l="0" t="0" r="15875" b="24765"/>
                <wp:wrapNone/>
                <wp:docPr id="460" name="그룹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3004185"/>
                          <a:chOff x="0" y="0"/>
                          <a:chExt cx="1489166" cy="3202758"/>
                        </a:xfrm>
                      </wpg:grpSpPr>
                      <wps:wsp>
                        <wps:cNvPr id="461" name="직사각형 461">
                          <a:extLst/>
                        </wps:cNvPr>
                        <wps:cNvSpPr/>
                        <wps:spPr>
                          <a:xfrm>
                            <a:off x="0" y="143665"/>
                            <a:ext cx="1489166" cy="3059093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62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wordWrap w:val="0"/>
                                <w:spacing w:after="0"/>
                                <w:jc w:val="center"/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24"/>
                                  <w:szCs w:val="24"/>
                                  <w:lang w:eastAsia="ko-K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고객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63" name="직사각형 58">
                          <a:extLst/>
                        </wps:cNvPr>
                        <wps:cNvSpPr/>
                        <wps:spPr>
                          <a:xfrm>
                            <a:off x="78373" y="396506"/>
                            <a:ext cx="1358630" cy="142937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Pr="005F0DD3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 xml:space="preserve">고객 </w:t>
                              </w:r>
                              <w:r w:rsidRPr="005F0DD3">
                                <w:rPr>
                                  <w:rFonts w:asciiTheme="minorEastAsia" w:hAnsiTheme="minor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ID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이름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연락처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비밀번호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177D1F" id="그룹 460" o:spid="_x0000_s1035" style="position:absolute;margin-left:289.55pt;margin-top:13.7pt;width:117.25pt;height:236.55pt;z-index:251777536;mso-height-relative:margin" coordsize="14891,32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">
                <v:rect id="직사각형 461" o:spid="_x0000_s1036" style="position:absolute;top:1436;width:14891;height:30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" filled="f" strokecolor="windowText" strokeweight=".5pt"/>
                <v:shape id="TextBox 5" o:spid="_x0000_s1037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wordWrap w:val="0"/>
                          <w:spacing w:after="0"/>
                          <w:jc w:val="center"/>
                          <w:rPr>
                            <w:rFonts w:asciiTheme="minorEastAsia" w:hAnsiTheme="minorEastAsia"/>
                            <w:color w:val="FFFFFF" w:themeColor="background1"/>
                            <w:sz w:val="24"/>
                            <w:szCs w:val="24"/>
                            <w:lang w:eastAsia="ko-KR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고객</w:t>
                        </w:r>
                        <w:proofErr w:type="spellEnd"/>
                      </w:p>
                    </w:txbxContent>
                  </v:textbox>
                </v:shape>
                <v:rect id="직사각형 58" o:spid="_x0000_s1038" style="position:absolute;left:783;top:3965;width:13587;height:1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" filled="f" stroked="f" strokeweight="1pt">
                  <v:textbox>
                    <w:txbxContent>
                      <w:p w:rsidR="00045AEA" w:rsidRPr="005F0DD3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u w:val="single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 xml:space="preserve">고객 </w:t>
                        </w:r>
                        <w:r w:rsidRPr="005F0DD3">
                          <w:rPr>
                            <w:rFonts w:asciiTheme="minorEastAsia" w:hAnsiTheme="minorEastAsia"/>
                            <w:color w:val="000000" w:themeColor="text1"/>
                            <w:u w:val="single"/>
                            <w:lang w:eastAsia="ko-KR"/>
                          </w:rPr>
                          <w:t>ID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이름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연락처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비밀번호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78560" behindDoc="0" locked="0" layoutInCell="1" allowOverlap="1" wp14:anchorId="74E95868" wp14:editId="36F17BC7">
                <wp:simplePos x="0" y="0"/>
                <wp:positionH relativeFrom="column">
                  <wp:posOffset>13335</wp:posOffset>
                </wp:positionH>
                <wp:positionV relativeFrom="paragraph">
                  <wp:posOffset>213995</wp:posOffset>
                </wp:positionV>
                <wp:extent cx="1489075" cy="1332230"/>
                <wp:effectExtent l="0" t="0" r="15875" b="20320"/>
                <wp:wrapNone/>
                <wp:docPr id="464" name="그룹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332230"/>
                          <a:chOff x="0" y="0"/>
                          <a:chExt cx="1489166" cy="1432617"/>
                        </a:xfrm>
                      </wpg:grpSpPr>
                      <wps:wsp>
                        <wps:cNvPr id="465" name="직사각형 465">
                          <a:extLst/>
                        </wps:cNvPr>
                        <wps:cNvSpPr/>
                        <wps:spPr>
                          <a:xfrm>
                            <a:off x="0" y="143647"/>
                            <a:ext cx="1489166" cy="1288777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66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wordWrap w:val="0"/>
                                <w:spacing w:after="0"/>
                                <w:jc w:val="center"/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24"/>
                                  <w:szCs w:val="24"/>
                                  <w:lang w:eastAsia="ko-K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택배</w:t>
                              </w:r>
                              <w:proofErr w:type="spellEnd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종류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67" name="직사각형 58">
                          <a:extLst/>
                        </wps:cNvPr>
                        <wps:cNvSpPr/>
                        <wps:spPr>
                          <a:xfrm>
                            <a:off x="78373" y="396452"/>
                            <a:ext cx="1358630" cy="103616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택배 종류 번호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택배 종류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E95868" id="그룹 464" o:spid="_x0000_s1039" style="position:absolute;margin-left:1.05pt;margin-top:16.85pt;width:117.25pt;height:104.9pt;z-index:251778560;mso-height-relative:margin" coordsize="14891,14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">
                <v:rect id="직사각형 465" o:spid="_x0000_s1040" style="position:absolute;top:1436;width:14891;height:1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" filled="f" strokecolor="windowText" strokeweight=".5pt"/>
                <v:shape id="TextBox 5" o:spid="_x0000_s1041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wordWrap w:val="0"/>
                          <w:spacing w:after="0"/>
                          <w:jc w:val="center"/>
                          <w:rPr>
                            <w:rFonts w:asciiTheme="minorEastAsia" w:hAnsiTheme="minorEastAsia"/>
                            <w:color w:val="FFFFFF" w:themeColor="background1"/>
                            <w:sz w:val="24"/>
                            <w:szCs w:val="24"/>
                            <w:lang w:eastAsia="ko-KR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택배</w:t>
                        </w:r>
                        <w:proofErr w:type="spellEnd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종류</w:t>
                        </w:r>
                        <w:proofErr w:type="spellEnd"/>
                      </w:p>
                    </w:txbxContent>
                  </v:textbox>
                </v:shape>
                <v:rect id="직사각형 58" o:spid="_x0000_s1042" style="position:absolute;left:783;top:3964;width:13587;height:10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" filled="f" stroked="f" strokeweight="1pt">
                  <v:textbox>
                    <w:txbxContent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택배 종류 번호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택배 종류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79584" behindDoc="0" locked="0" layoutInCell="1" allowOverlap="1" wp14:anchorId="7D7D904C" wp14:editId="5515C040">
                <wp:simplePos x="0" y="0"/>
                <wp:positionH relativeFrom="margin">
                  <wp:posOffset>1853565</wp:posOffset>
                </wp:positionH>
                <wp:positionV relativeFrom="paragraph">
                  <wp:posOffset>209550</wp:posOffset>
                </wp:positionV>
                <wp:extent cx="1489075" cy="1332230"/>
                <wp:effectExtent l="0" t="0" r="15875" b="20320"/>
                <wp:wrapNone/>
                <wp:docPr id="473" name="그룹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332230"/>
                          <a:chOff x="0" y="0"/>
                          <a:chExt cx="1489166" cy="1432617"/>
                        </a:xfrm>
                      </wpg:grpSpPr>
                      <wps:wsp>
                        <wps:cNvPr id="474" name="직사각형 474">
                          <a:extLst/>
                        </wps:cNvPr>
                        <wps:cNvSpPr/>
                        <wps:spPr>
                          <a:xfrm>
                            <a:off x="0" y="143647"/>
                            <a:ext cx="1489166" cy="1288777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75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wordWrap w:val="0"/>
                                <w:spacing w:after="0"/>
                                <w:jc w:val="center"/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24"/>
                                  <w:szCs w:val="24"/>
                                  <w:lang w:eastAsia="ko-K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우편</w:t>
                              </w:r>
                              <w:proofErr w:type="spellEnd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종류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6" name="직사각형 58">
                          <a:extLst/>
                        </wps:cNvPr>
                        <wps:cNvSpPr/>
                        <wps:spPr>
                          <a:xfrm>
                            <a:off x="78373" y="396452"/>
                            <a:ext cx="1358630" cy="103616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우편 종류 번호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우편 종류</w:t>
                              </w:r>
                            </w:p>
                            <w:p w:rsidR="00045AEA" w:rsidRPr="00AC125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D904C" id="그룹 473" o:spid="_x0000_s1043" style="position:absolute;margin-left:145.95pt;margin-top:16.5pt;width:117.25pt;height:104.9pt;z-index:251779584;mso-position-horizontal-relative:margin;mso-height-relative:margin" coordsize="14891,14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">
                <v:rect id="직사각형 474" o:spid="_x0000_s1044" style="position:absolute;top:1436;width:14891;height:1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" filled="f" strokecolor="windowText" strokeweight=".5pt"/>
                <v:shape id="TextBox 5" o:spid="_x0000_s1045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wordWrap w:val="0"/>
                          <w:spacing w:after="0"/>
                          <w:jc w:val="center"/>
                          <w:rPr>
                            <w:rFonts w:asciiTheme="minorEastAsia" w:hAnsiTheme="minorEastAsia"/>
                            <w:color w:val="FFFFFF" w:themeColor="background1"/>
                            <w:sz w:val="24"/>
                            <w:szCs w:val="24"/>
                            <w:lang w:eastAsia="ko-KR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우편</w:t>
                        </w:r>
                        <w:proofErr w:type="spellEnd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종류</w:t>
                        </w:r>
                        <w:proofErr w:type="spellEnd"/>
                      </w:p>
                    </w:txbxContent>
                  </v:textbox>
                </v:shape>
                <v:rect id="직사각형 58" o:spid="_x0000_s1046" style="position:absolute;left:783;top:3964;width:13587;height:10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" filled="f" stroked="f" strokeweight="1pt">
                  <v:textbox>
                    <w:txbxContent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우편 종류 번호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우편 종류</w:t>
                        </w:r>
                      </w:p>
                      <w:p w:rsidR="00045AEA" w:rsidRPr="00AC125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80608" behindDoc="0" locked="0" layoutInCell="1" allowOverlap="1" wp14:anchorId="637AD4E8" wp14:editId="7A46AA36">
                <wp:simplePos x="0" y="0"/>
                <wp:positionH relativeFrom="margin">
                  <wp:posOffset>3683000</wp:posOffset>
                </wp:positionH>
                <wp:positionV relativeFrom="paragraph">
                  <wp:posOffset>213088</wp:posOffset>
                </wp:positionV>
                <wp:extent cx="1489075" cy="1332230"/>
                <wp:effectExtent l="0" t="0" r="15875" b="20320"/>
                <wp:wrapNone/>
                <wp:docPr id="477" name="그룹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332230"/>
                          <a:chOff x="0" y="0"/>
                          <a:chExt cx="1489166" cy="1432424"/>
                        </a:xfrm>
                      </wpg:grpSpPr>
                      <wps:wsp>
                        <wps:cNvPr id="478" name="직사각형 478">
                          <a:extLst/>
                        </wps:cNvPr>
                        <wps:cNvSpPr/>
                        <wps:spPr>
                          <a:xfrm>
                            <a:off x="0" y="143647"/>
                            <a:ext cx="1489166" cy="1288777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79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wordWrap w:val="0"/>
                                <w:spacing w:after="0"/>
                                <w:jc w:val="center"/>
                                <w:rPr>
                                  <w:rFonts w:asciiTheme="minorEastAsia" w:hAnsiTheme="minorEastAsia"/>
                                  <w:color w:val="FFFFFF" w:themeColor="background1"/>
                                  <w:sz w:val="24"/>
                                  <w:szCs w:val="24"/>
                                  <w:lang w:eastAsia="ko-KR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우편</w:t>
                              </w:r>
                              <w:proofErr w:type="spellEnd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번호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80" name="직사각형 58">
                          <a:extLst/>
                        </wps:cNvPr>
                        <wps:cNvSpPr/>
                        <wps:spPr>
                          <a:xfrm>
                            <a:off x="78373" y="255999"/>
                            <a:ext cx="1358630" cy="103616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주소</w:t>
                              </w:r>
                            </w:p>
                            <w:p w:rsidR="00045AEA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우편 번호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AD4E8" id="그룹 477" o:spid="_x0000_s1047" style="position:absolute;margin-left:290pt;margin-top:16.8pt;width:117.25pt;height:104.9pt;z-index:251780608;mso-position-horizontal-relative:margin;mso-height-relative:margin" coordsize="14891,1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">
                <v:rect id="직사각형 478" o:spid="_x0000_s1048" style="position:absolute;top:1436;width:14891;height:1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" filled="f" strokecolor="windowText" strokeweight=".5pt"/>
                <v:shape id="TextBox 5" o:spid="_x0000_s1049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wordWrap w:val="0"/>
                          <w:spacing w:after="0"/>
                          <w:jc w:val="center"/>
                          <w:rPr>
                            <w:rFonts w:asciiTheme="minorEastAsia" w:hAnsiTheme="minorEastAsia"/>
                            <w:color w:val="FFFFFF" w:themeColor="background1"/>
                            <w:sz w:val="24"/>
                            <w:szCs w:val="24"/>
                            <w:lang w:eastAsia="ko-KR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우편</w:t>
                        </w:r>
                        <w:proofErr w:type="spellEnd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번호</w:t>
                        </w:r>
                        <w:proofErr w:type="spellEnd"/>
                      </w:p>
                    </w:txbxContent>
                  </v:textbox>
                </v:shape>
                <v:rect id="직사각형 58" o:spid="_x0000_s1050" style="position:absolute;left:783;top:2559;width:13587;height:10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" filled="f" stroked="f" strokeweight="1pt">
                  <v:textbox>
                    <w:txbxContent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주소</w:t>
                        </w:r>
                      </w:p>
                      <w:p w:rsidR="00045AEA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우편 번호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90848" behindDoc="0" locked="0" layoutInCell="1" allowOverlap="1" wp14:anchorId="16D15D54" wp14:editId="78F6196F">
                <wp:simplePos x="0" y="0"/>
                <wp:positionH relativeFrom="margin">
                  <wp:posOffset>1845582</wp:posOffset>
                </wp:positionH>
                <wp:positionV relativeFrom="paragraph">
                  <wp:posOffset>322580</wp:posOffset>
                </wp:positionV>
                <wp:extent cx="1489075" cy="1972491"/>
                <wp:effectExtent l="0" t="0" r="15875" b="27940"/>
                <wp:wrapNone/>
                <wp:docPr id="420" name="그룹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972491"/>
                          <a:chOff x="0" y="0"/>
                          <a:chExt cx="1489166" cy="2102870"/>
                        </a:xfrm>
                      </wpg:grpSpPr>
                      <wps:wsp>
                        <wps:cNvPr id="421" name="직사각형 421">
                          <a:extLst/>
                        </wps:cNvPr>
                        <wps:cNvSpPr/>
                        <wps:spPr>
                          <a:xfrm>
                            <a:off x="0" y="143665"/>
                            <a:ext cx="1489166" cy="195920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22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pStyle w:val="aff5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EastAsia" w:eastAsiaTheme="minorEastAsia" w:hAnsiTheme="minor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eastAsia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기사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3" name="직사각형 58">
                          <a:extLst/>
                        </wps:cNvPr>
                        <wps:cNvSpPr/>
                        <wps:spPr>
                          <a:xfrm>
                            <a:off x="78373" y="396506"/>
                            <a:ext cx="1358630" cy="142937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기사 번호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이름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연락처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주소</w:t>
                              </w:r>
                            </w:p>
                            <w:p w:rsidR="00045AEA" w:rsidRPr="00785BB4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주민 번호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15D54" id="그룹 420" o:spid="_x0000_s1051" style="position:absolute;margin-left:145.3pt;margin-top:25.4pt;width:117.25pt;height:155.3pt;z-index:251790848;mso-position-horizontal-relative:margin;mso-height-relative:margin" coordsize="14891,21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">
                <v:rect id="직사각형 421" o:spid="_x0000_s1052" style="position:absolute;top:1436;width:14891;height:19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" filled="f" strokecolor="windowText" strokeweight=".5pt"/>
                <v:shape id="TextBox 5" o:spid="_x0000_s1053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pStyle w:val="aff5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EastAsia" w:eastAsiaTheme="minorEastAsia" w:hAnsiTheme="minor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기사</w:t>
                        </w:r>
                      </w:p>
                    </w:txbxContent>
                  </v:textbox>
                </v:shape>
                <v:rect id="직사각형 58" o:spid="_x0000_s1054" style="position:absolute;left:783;top:3965;width:13587;height:1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" filled="f" stroked="f" strokeweight="1pt">
                  <v:textbox>
                    <w:txbxContent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기사 번호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이름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연락처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주소</w:t>
                        </w:r>
                      </w:p>
                      <w:p w:rsidR="00045AEA" w:rsidRPr="00785BB4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주민 번호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16D15D54" wp14:editId="78F6196F">
                <wp:simplePos x="0" y="0"/>
                <wp:positionH relativeFrom="column">
                  <wp:posOffset>3672477</wp:posOffset>
                </wp:positionH>
                <wp:positionV relativeFrom="paragraph">
                  <wp:posOffset>331380</wp:posOffset>
                </wp:positionV>
                <wp:extent cx="1489075" cy="1972491"/>
                <wp:effectExtent l="0" t="0" r="15875" b="27940"/>
                <wp:wrapNone/>
                <wp:docPr id="424" name="그룹 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972491"/>
                          <a:chOff x="0" y="0"/>
                          <a:chExt cx="1489166" cy="2102870"/>
                        </a:xfrm>
                      </wpg:grpSpPr>
                      <wps:wsp>
                        <wps:cNvPr id="425" name="직사각형 425">
                          <a:extLst/>
                        </wps:cNvPr>
                        <wps:cNvSpPr/>
                        <wps:spPr>
                          <a:xfrm>
                            <a:off x="0" y="143665"/>
                            <a:ext cx="1489166" cy="195920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26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pStyle w:val="aff5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EastAsia" w:eastAsiaTheme="minorEastAsia" w:hAnsiTheme="minor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eastAsia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직원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7" name="직사각형 58">
                          <a:extLst/>
                        </wps:cNvPr>
                        <wps:cNvSpPr/>
                        <wps:spPr>
                          <a:xfrm>
                            <a:off x="78373" y="396506"/>
                            <a:ext cx="1358630" cy="142937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직원 번호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이름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주소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연락처</w:t>
                              </w:r>
                            </w:p>
                            <w:p w:rsidR="00045AEA" w:rsidRPr="00785BB4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주민 번호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15D54" id="그룹 424" o:spid="_x0000_s1055" style="position:absolute;margin-left:289.15pt;margin-top:26.1pt;width:117.25pt;height:155.3pt;z-index:251792896;mso-height-relative:margin" coordsize="14891,21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">
                <v:rect id="직사각형 425" o:spid="_x0000_s1056" style="position:absolute;top:1436;width:14891;height:19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" filled="f" strokecolor="windowText" strokeweight=".5pt"/>
                <v:shape id="TextBox 5" o:spid="_x0000_s1057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pStyle w:val="aff5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EastAsia" w:eastAsiaTheme="minorEastAsia" w:hAnsiTheme="minor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직원</w:t>
                        </w:r>
                      </w:p>
                    </w:txbxContent>
                  </v:textbox>
                </v:shape>
                <v:rect id="직사각형 58" o:spid="_x0000_s1058" style="position:absolute;left:783;top:3965;width:13587;height:1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" filled="f" stroked="f" strokeweight="1pt">
                  <v:textbox>
                    <w:txbxContent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직원 번호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이름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주소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연락처</w:t>
                        </w:r>
                      </w:p>
                      <w:p w:rsidR="00045AEA" w:rsidRPr="00785BB4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주민 번호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82656" behindDoc="0" locked="0" layoutInCell="1" allowOverlap="1" wp14:anchorId="027DD96A" wp14:editId="310A70D4">
                <wp:simplePos x="0" y="0"/>
                <wp:positionH relativeFrom="column">
                  <wp:posOffset>19594</wp:posOffset>
                </wp:positionH>
                <wp:positionV relativeFrom="paragraph">
                  <wp:posOffset>327751</wp:posOffset>
                </wp:positionV>
                <wp:extent cx="1489075" cy="1972491"/>
                <wp:effectExtent l="0" t="0" r="15875" b="27940"/>
                <wp:wrapNone/>
                <wp:docPr id="51" name="그룹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972491"/>
                          <a:chOff x="0" y="0"/>
                          <a:chExt cx="1489166" cy="2102870"/>
                        </a:xfrm>
                      </wpg:grpSpPr>
                      <wps:wsp>
                        <wps:cNvPr id="52" name="직사각형 52">
                          <a:extLst/>
                        </wps:cNvPr>
                        <wps:cNvSpPr/>
                        <wps:spPr>
                          <a:xfrm>
                            <a:off x="0" y="143665"/>
                            <a:ext cx="1489166" cy="1959205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3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pStyle w:val="aff5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EastAsia" w:eastAsiaTheme="minorEastAsia" w:hAnsiTheme="minor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eastAsia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계좌 정보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직사각형 58">
                          <a:extLst/>
                        </wps:cNvPr>
                        <wps:cNvSpPr/>
                        <wps:spPr>
                          <a:xfrm>
                            <a:off x="78373" y="396506"/>
                            <a:ext cx="1358630" cy="142937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계좌 번호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비밀 번호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잔액</w:t>
                              </w:r>
                            </w:p>
                            <w:p w:rsidR="00045AEA" w:rsidRPr="00785BB4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개설</w:t>
                              </w:r>
                            </w:p>
                            <w:p w:rsidR="00045AEA" w:rsidRPr="00785BB4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7DD96A" id="그룹 51" o:spid="_x0000_s1059" style="position:absolute;margin-left:1.55pt;margin-top:25.8pt;width:117.25pt;height:155.3pt;z-index:251782656;mso-height-relative:margin" coordsize="14891,21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">
                <v:rect id="직사각형 52" o:spid="_x0000_s1060" style="position:absolute;top:1436;width:14891;height:19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" filled="f" strokecolor="windowText" strokeweight=".5pt"/>
                <v:shape id="TextBox 5" o:spid="_x0000_s1061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pStyle w:val="aff5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EastAsia" w:eastAsiaTheme="minorEastAsia" w:hAnsiTheme="minor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계좌 정보</w:t>
                        </w:r>
                      </w:p>
                    </w:txbxContent>
                  </v:textbox>
                </v:shape>
                <v:rect id="직사각형 58" o:spid="_x0000_s1062" style="position:absolute;left:783;top:3965;width:13587;height:1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" filled="f" stroked="f" strokeweight="1pt">
                  <v:textbox>
                    <w:txbxContent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계좌 번호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비밀 번호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잔액</w:t>
                        </w:r>
                      </w:p>
                      <w:p w:rsidR="00045AEA" w:rsidRPr="00785BB4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개설</w:t>
                        </w:r>
                      </w:p>
                      <w:p w:rsidR="00045AEA" w:rsidRPr="00785BB4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F84DDD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86752" behindDoc="0" locked="0" layoutInCell="1" allowOverlap="1" wp14:anchorId="16D15D54" wp14:editId="78F6196F">
                <wp:simplePos x="0" y="0"/>
                <wp:positionH relativeFrom="column">
                  <wp:posOffset>3676650</wp:posOffset>
                </wp:positionH>
                <wp:positionV relativeFrom="paragraph">
                  <wp:posOffset>240665</wp:posOffset>
                </wp:positionV>
                <wp:extent cx="1489075" cy="1580515"/>
                <wp:effectExtent l="0" t="0" r="15875" b="19685"/>
                <wp:wrapNone/>
                <wp:docPr id="60" name="그룹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580515"/>
                          <a:chOff x="0" y="0"/>
                          <a:chExt cx="1489166" cy="1685082"/>
                        </a:xfrm>
                      </wpg:grpSpPr>
                      <wps:wsp>
                        <wps:cNvPr id="61" name="직사각형 61">
                          <a:extLst/>
                        </wps:cNvPr>
                        <wps:cNvSpPr/>
                        <wps:spPr>
                          <a:xfrm>
                            <a:off x="0" y="143653"/>
                            <a:ext cx="1489166" cy="1541429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2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pStyle w:val="aff5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EastAsia" w:eastAsiaTheme="minorEastAsia" w:hAnsiTheme="minor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eastAsia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부서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3" name="직사각형 58">
                          <a:extLst/>
                        </wps:cNvPr>
                        <wps:cNvSpPr/>
                        <wps:spPr>
                          <a:xfrm>
                            <a:off x="78373" y="129432"/>
                            <a:ext cx="1358630" cy="116331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부서 번호</w:t>
                              </w:r>
                            </w:p>
                            <w:p w:rsidR="00045AEA" w:rsidRPr="00785BB4" w:rsidRDefault="00045AEA" w:rsidP="00785BB4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부서 이름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15D54" id="그룹 60" o:spid="_x0000_s1063" style="position:absolute;margin-left:289.5pt;margin-top:18.95pt;width:117.25pt;height:124.45pt;z-index:251786752;mso-height-relative:margin" coordsize="14891,1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">
                <v:rect id="직사각형 61" o:spid="_x0000_s1064" style="position:absolute;top:1436;width:14891;height:15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" filled="f" strokecolor="windowText" strokeweight=".5pt"/>
                <v:shape id="TextBox 5" o:spid="_x0000_s1065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pStyle w:val="aff5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EastAsia" w:eastAsiaTheme="minorEastAsia" w:hAnsiTheme="minor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부서</w:t>
                        </w:r>
                      </w:p>
                    </w:txbxContent>
                  </v:textbox>
                </v:shape>
                <v:rect id="직사각형 58" o:spid="_x0000_s1066" style="position:absolute;left:783;top:1294;width:13587;height:1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Pli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WTMTy+pB8g53cAAAD//wMAUEsBAi0AFAAGAAgAAAAhANvh9svuAAAAhQEAABMAAAAAAAAAAAAA&#10;AAAAAAAAAFtDb250ZW50X1R5cGVzXS54bWxQSwECLQAUAAYACAAAACEAWvQsW78AAAAVAQAACwAA&#10;AAAAAAAAAAAAAAAfAQAAX3JlbHMvLnJlbHNQSwECLQAUAAYACAAAACEAtAD5YsMAAADbAAAADwAA&#10;AAAAAAAAAAAAAAAHAgAAZHJzL2Rvd25yZXYueG1sUEsFBgAAAAADAAMAtwAAAPcCAAAAAA==&#10;" filled="f" stroked="f" strokeweight="1pt">
                  <v:textbox>
                    <w:txbxContent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부서 번호</w:t>
                        </w:r>
                      </w:p>
                      <w:p w:rsidR="00045AEA" w:rsidRPr="00785BB4" w:rsidRDefault="00045AEA" w:rsidP="00785BB4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부서 이름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88800" behindDoc="0" locked="0" layoutInCell="1" allowOverlap="1" wp14:anchorId="16D15D54" wp14:editId="78F6196F">
                <wp:simplePos x="0" y="0"/>
                <wp:positionH relativeFrom="margin">
                  <wp:posOffset>1861185</wp:posOffset>
                </wp:positionH>
                <wp:positionV relativeFrom="paragraph">
                  <wp:posOffset>240665</wp:posOffset>
                </wp:positionV>
                <wp:extent cx="1489075" cy="1567180"/>
                <wp:effectExtent l="0" t="0" r="15875" b="13970"/>
                <wp:wrapNone/>
                <wp:docPr id="416" name="그룹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567180"/>
                          <a:chOff x="0" y="0"/>
                          <a:chExt cx="1489166" cy="1671156"/>
                        </a:xfrm>
                      </wpg:grpSpPr>
                      <wps:wsp>
                        <wps:cNvPr id="417" name="직사각형 417">
                          <a:extLst/>
                        </wps:cNvPr>
                        <wps:cNvSpPr/>
                        <wps:spPr>
                          <a:xfrm>
                            <a:off x="0" y="143653"/>
                            <a:ext cx="1489166" cy="1527503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18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pStyle w:val="aff5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EastAsia" w:eastAsiaTheme="minorEastAsia" w:hAnsiTheme="minor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eastAsia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예금 종류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9" name="직사각형 58">
                          <a:extLst/>
                        </wps:cNvPr>
                        <wps:cNvSpPr/>
                        <wps:spPr>
                          <a:xfrm>
                            <a:off x="91437" y="257163"/>
                            <a:ext cx="1358630" cy="109375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예금 종류 번호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예금 이름</w:t>
                              </w:r>
                            </w:p>
                            <w:p w:rsidR="00045AEA" w:rsidRPr="00785BB4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15D54" id="그룹 416" o:spid="_x0000_s1067" style="position:absolute;margin-left:146.55pt;margin-top:18.95pt;width:117.25pt;height:123.4pt;z-index:251788800;mso-position-horizontal-relative:margin;mso-height-relative:margin" coordsize="14891,1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">
                <v:rect id="직사각형 417" o:spid="_x0000_s1068" style="position:absolute;top:1436;width:14891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" filled="f" strokecolor="windowText" strokeweight=".5pt"/>
                <v:shape id="TextBox 5" o:spid="_x0000_s1069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pStyle w:val="aff5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EastAsia" w:eastAsiaTheme="minorEastAsia" w:hAnsiTheme="minor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예금 종류</w:t>
                        </w:r>
                      </w:p>
                    </w:txbxContent>
                  </v:textbox>
                </v:shape>
                <v:rect id="직사각형 58" o:spid="_x0000_s1070" style="position:absolute;left:914;top:2571;width:13586;height:109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" filled="f" stroked="f" strokeweight="1pt">
                  <v:textbox>
                    <w:txbxContent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예금 종류 번호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예금 이름</w:t>
                        </w:r>
                      </w:p>
                      <w:p w:rsidR="00045AEA" w:rsidRPr="00785BB4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785BB4" w:rsidRPr="00785BB4">
        <w:rPr>
          <w:rFonts w:asciiTheme="minorEastAsia" w:hAnsiTheme="minorEastAsia" w:cstheme="minorHAnsi" w:hint="eastAsia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784704" behindDoc="0" locked="0" layoutInCell="1" allowOverlap="1" wp14:anchorId="16D15D54" wp14:editId="78F6196F">
                <wp:simplePos x="0" y="0"/>
                <wp:positionH relativeFrom="margin">
                  <wp:posOffset>6531</wp:posOffset>
                </wp:positionH>
                <wp:positionV relativeFrom="paragraph">
                  <wp:posOffset>227874</wp:posOffset>
                </wp:positionV>
                <wp:extent cx="1489075" cy="1593501"/>
                <wp:effectExtent l="0" t="0" r="15875" b="26035"/>
                <wp:wrapNone/>
                <wp:docPr id="55" name="그룹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9075" cy="1593501"/>
                          <a:chOff x="0" y="0"/>
                          <a:chExt cx="1489166" cy="1698912"/>
                        </a:xfrm>
                      </wpg:grpSpPr>
                      <wps:wsp>
                        <wps:cNvPr id="56" name="직사각형 56">
                          <a:extLst/>
                        </wps:cNvPr>
                        <wps:cNvSpPr/>
                        <wps:spPr>
                          <a:xfrm>
                            <a:off x="0" y="143653"/>
                            <a:ext cx="1489166" cy="1555259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7" name="TextBox 5">
                          <a:extLst/>
                        </wps:cNvPr>
                        <wps:cNvSpPr txBox="1"/>
                        <wps:spPr>
                          <a:xfrm>
                            <a:off x="222069" y="0"/>
                            <a:ext cx="1046480" cy="339090"/>
                          </a:xfrm>
                          <a:prstGeom prst="rect">
                            <a:avLst/>
                          </a:prstGeom>
                          <a:solidFill>
                            <a:srgbClr val="FF4F4F"/>
                          </a:solidFill>
                        </wps:spPr>
                        <wps:txbx>
                          <w:txbxContent>
                            <w:p w:rsidR="00045AEA" w:rsidRPr="00AC125A" w:rsidRDefault="00045AEA" w:rsidP="00785BB4">
                              <w:pPr>
                                <w:pStyle w:val="aff5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EastAsia" w:eastAsiaTheme="minorEastAsia" w:hAnsiTheme="minor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eastAsiaTheme="minorEastAsia" w:hAnsiTheme="minorEastAsia" w:hint="eastAsia"/>
                                  <w:color w:val="FFFFFF" w:themeColor="background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예금 상품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" name="직사각형 58">
                          <a:extLst/>
                        </wps:cNvPr>
                        <wps:cNvSpPr/>
                        <wps:spPr>
                          <a:xfrm>
                            <a:off x="78373" y="396507"/>
                            <a:ext cx="1358630" cy="112153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045AEA" w:rsidRPr="005F0DD3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- </w:t>
                              </w:r>
                              <w:r w:rsidRPr="005F0DD3"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u w:val="single"/>
                                  <w:lang w:eastAsia="ko-KR"/>
                                </w:rPr>
                                <w:t>예금 상품 번호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이율</w:t>
                              </w:r>
                            </w:p>
                            <w:p w:rsidR="00045AEA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예금 상품 이름</w:t>
                              </w:r>
                            </w:p>
                            <w:p w:rsidR="00045AEA" w:rsidRPr="00785BB4" w:rsidRDefault="00045AEA" w:rsidP="00F84DDD">
                              <w:pPr>
                                <w:wordWrap w:val="0"/>
                                <w:spacing w:after="0" w:line="240" w:lineRule="auto"/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-</w:t>
                              </w:r>
                              <w:r>
                                <w:rPr>
                                  <w:rFonts w:asciiTheme="minorEastAsia" w:hAnsiTheme="minorEastAsia"/>
                                  <w:color w:val="000000" w:themeColor="text1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  <w:lang w:eastAsia="ko-KR"/>
                                </w:rPr>
                                <w:t>기간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15D54" id="그룹 55" o:spid="_x0000_s1071" style="position:absolute;margin-left:.5pt;margin-top:17.95pt;width:117.25pt;height:125.45pt;z-index:251784704;mso-position-horizontal-relative:margin;mso-height-relative:margin" coordsize="14891,16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">
                <v:rect id="직사각형 56" o:spid="_x0000_s1072" style="position:absolute;top:1436;width:14891;height:15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" filled="f" strokecolor="windowText" strokeweight=".5pt"/>
                <v:shape id="TextBox 5" o:spid="_x0000_s1073" type="#_x0000_t202" style="position:absolute;left:2220;width:1046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" fillcolor="#ff4f4f" stroked="f">
                  <v:textbox>
                    <w:txbxContent>
                      <w:p w:rsidR="00045AEA" w:rsidRPr="00AC125A" w:rsidRDefault="00045AEA" w:rsidP="00785BB4">
                        <w:pPr>
                          <w:pStyle w:val="aff5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EastAsia" w:eastAsiaTheme="minorEastAsia" w:hAnsiTheme="minor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eastAsiaTheme="minorEastAsia" w:hAnsiTheme="minorEastAsia" w:hint="eastAsia"/>
                            <w:color w:val="FFFFFF" w:themeColor="background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예금 상품</w:t>
                        </w:r>
                      </w:p>
                    </w:txbxContent>
                  </v:textbox>
                </v:shape>
                <v:rect id="직사각형 58" o:spid="_x0000_s1074" style="position:absolute;left:783;top:3965;width:13587;height:11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KGuvwAAANsAAAAPAAAAZHJzL2Rvd25yZXYueG1sRE/Pa8Iw&#10;FL4P/B/CE7zNdANF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B0yKGuvwAAANsAAAAPAAAAAAAA&#10;AAAAAAAAAAcCAABkcnMvZG93bnJldi54bWxQSwUGAAAAAAMAAwC3AAAA8wIAAAAA&#10;" filled="f" stroked="f" strokeweight="1pt">
                  <v:textbox>
                    <w:txbxContent>
                      <w:p w:rsidR="00045AEA" w:rsidRPr="005F0DD3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u w:val="single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- </w:t>
                        </w:r>
                        <w:r w:rsidRPr="005F0DD3">
                          <w:rPr>
                            <w:rFonts w:asciiTheme="minorEastAsia" w:hAnsiTheme="minorEastAsia" w:hint="eastAsia"/>
                            <w:color w:val="000000" w:themeColor="text1"/>
                            <w:u w:val="single"/>
                            <w:lang w:eastAsia="ko-KR"/>
                          </w:rPr>
                          <w:t>예금 상품 번호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이율</w:t>
                        </w:r>
                      </w:p>
                      <w:p w:rsidR="00045AEA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예금 상품 이름</w:t>
                        </w:r>
                      </w:p>
                      <w:p w:rsidR="00045AEA" w:rsidRPr="00785BB4" w:rsidRDefault="00045AEA" w:rsidP="00F84DDD">
                        <w:pPr>
                          <w:wordWrap w:val="0"/>
                          <w:spacing w:after="0" w:line="240" w:lineRule="auto"/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-</w:t>
                        </w:r>
                        <w:r>
                          <w:rPr>
                            <w:rFonts w:asciiTheme="minorEastAsia" w:hAnsiTheme="minorEastAsia"/>
                            <w:color w:val="000000" w:themeColor="text1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  <w:color w:val="000000" w:themeColor="text1"/>
                            <w:lang w:eastAsia="ko-KR"/>
                          </w:rPr>
                          <w:t>기간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84DDD" w:rsidRPr="00422649" w:rsidRDefault="00F84DDD" w:rsidP="00F84DDD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 w:rsidRPr="00422649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lastRenderedPageBreak/>
        <w:t xml:space="preserve">2. </w:t>
      </w:r>
      <w:r w:rsidRPr="00422649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개념적 설계</w:t>
      </w:r>
    </w:p>
    <w:p w:rsidR="005F0DD3" w:rsidRPr="00DF7896" w:rsidRDefault="00F84DDD" w:rsidP="00F84DDD">
      <w:pPr>
        <w:spacing w:line="240" w:lineRule="auto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8A10A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8A10AF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ab/>
      </w:r>
      <w:r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2-2  </w:t>
      </w:r>
      <w:r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관계 설정하기</w:t>
      </w:r>
    </w:p>
    <w:p w:rsidR="005F0DD3" w:rsidRPr="005F0DD3" w:rsidRDefault="00F84DDD" w:rsidP="005F0DD3">
      <w:pPr>
        <w:pStyle w:val="af8"/>
        <w:numPr>
          <w:ilvl w:val="0"/>
          <w:numId w:val="39"/>
        </w:numPr>
        <w:spacing w:line="240" w:lineRule="auto"/>
        <w:ind w:left="1280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택배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택배종류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84DDD" w:rsidRDefault="00862CB0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 w:rsidRPr="00862CB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8311C81" wp14:editId="45D4CF91">
                <wp:simplePos x="0" y="0"/>
                <wp:positionH relativeFrom="column">
                  <wp:posOffset>7409330</wp:posOffset>
                </wp:positionH>
                <wp:positionV relativeFrom="paragraph">
                  <wp:posOffset>304801</wp:posOffset>
                </wp:positionV>
                <wp:extent cx="1839556" cy="415924"/>
                <wp:effectExtent l="0" t="0" r="27940" b="22860"/>
                <wp:wrapNone/>
                <wp:docPr id="48" name="직사각형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2FD9BA26-12C7-4418-9E54-4DFC6642810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56" cy="415924"/>
                        </a:xfrm>
                        <a:prstGeom prst="rect">
                          <a:avLst/>
                        </a:prstGeom>
                        <a:solidFill>
                          <a:srgbClr val="F49603"/>
                        </a:solid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AEA" w:rsidRDefault="00045AEA" w:rsidP="00862CB0">
                            <w:pPr>
                              <w:wordWrap w:val="0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우편</w:t>
                            </w:r>
                            <w:proofErr w:type="spellEnd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종류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11C81" id="직사각형 47" o:spid="_x0000_s1075" style="position:absolute;left:0;text-align:left;margin-left:583.4pt;margin-top:24pt;width:144.85pt;height:32.7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" fillcolor="#f49603" strokecolor="black [3213]" strokeweight="2pt">
                <v:textbox>
                  <w:txbxContent>
                    <w:p w:rsidR="00045AEA" w:rsidRDefault="00045AEA" w:rsidP="00862CB0">
                      <w:pPr>
                        <w:wordWrap w:val="0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64"/>
                          <w:szCs w:val="64"/>
                        </w:rPr>
                        <w:t>우편</w:t>
                      </w:r>
                      <w:proofErr w:type="spellEnd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64"/>
                          <w:szCs w:val="64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64"/>
                          <w:szCs w:val="64"/>
                        </w:rPr>
                        <w:t>종류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862CB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55BE4291" wp14:editId="27994DF7">
                <wp:simplePos x="0" y="0"/>
                <wp:positionH relativeFrom="column">
                  <wp:posOffset>7409330</wp:posOffset>
                </wp:positionH>
                <wp:positionV relativeFrom="paragraph">
                  <wp:posOffset>2814919</wp:posOffset>
                </wp:positionV>
                <wp:extent cx="1839556" cy="415924"/>
                <wp:effectExtent l="0" t="0" r="27940" b="22860"/>
                <wp:wrapNone/>
                <wp:docPr id="33" name="직사각형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4F2892-46A2-4E53-A05C-4CDE96D997D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56" cy="415924"/>
                        </a:xfrm>
                        <a:prstGeom prst="rect">
                          <a:avLst/>
                        </a:prstGeom>
                        <a:solidFill>
                          <a:srgbClr val="F49603"/>
                        </a:solid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AEA" w:rsidRDefault="00045AEA" w:rsidP="00862CB0">
                            <w:pPr>
                              <w:wordWrap w:val="0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기사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E4291" id="직사각형 32" o:spid="_x0000_s1076" style="position:absolute;left:0;text-align:left;margin-left:583.4pt;margin-top:221.65pt;width:144.85pt;height:32.7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" fillcolor="#f49603" strokecolor="black [3213]" strokeweight="2pt">
                <v:textbox>
                  <w:txbxContent>
                    <w:p w:rsidR="00045AEA" w:rsidRDefault="00045AEA" w:rsidP="00862CB0">
                      <w:pPr>
                        <w:wordWrap w:val="0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64"/>
                          <w:szCs w:val="64"/>
                        </w:rPr>
                        <w:t>기사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862CB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08BE2E7D" wp14:editId="0C9F6755">
                <wp:simplePos x="0" y="0"/>
                <wp:positionH relativeFrom="column">
                  <wp:posOffset>7409330</wp:posOffset>
                </wp:positionH>
                <wp:positionV relativeFrom="paragraph">
                  <wp:posOffset>4069977</wp:posOffset>
                </wp:positionV>
                <wp:extent cx="1839556" cy="415924"/>
                <wp:effectExtent l="0" t="0" r="27940" b="22860"/>
                <wp:wrapNone/>
                <wp:docPr id="40" name="직사각형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03A1B0-A087-41E2-8FE3-5B53E37AB7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56" cy="415924"/>
                        </a:xfrm>
                        <a:prstGeom prst="rect">
                          <a:avLst/>
                        </a:prstGeom>
                        <a:solidFill>
                          <a:srgbClr val="F49603"/>
                        </a:solid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AEA" w:rsidRDefault="00045AEA" w:rsidP="00862CB0">
                            <w:pPr>
                              <w:wordWrap w:val="0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직원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2E7D" id="직사각형 39" o:spid="_x0000_s1077" style="position:absolute;left:0;text-align:left;margin-left:583.4pt;margin-top:320.45pt;width:144.85pt;height:32.7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" fillcolor="#f49603" strokecolor="black [3213]" strokeweight="2pt">
                <v:textbox>
                  <w:txbxContent>
                    <w:p w:rsidR="00045AEA" w:rsidRDefault="00045AEA" w:rsidP="00862CB0">
                      <w:pPr>
                        <w:wordWrap w:val="0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hAnsi="맑은 고딕" w:hint="eastAsia"/>
                          <w:color w:val="000000" w:themeColor="text1"/>
                          <w:kern w:val="24"/>
                          <w:sz w:val="64"/>
                          <w:szCs w:val="64"/>
                        </w:rPr>
                        <w:t>직원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862CB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3E9BDE45" wp14:editId="7CAAD853">
                <wp:simplePos x="0" y="0"/>
                <wp:positionH relativeFrom="column">
                  <wp:posOffset>6320937</wp:posOffset>
                </wp:positionH>
                <wp:positionV relativeFrom="paragraph">
                  <wp:posOffset>3957304</wp:posOffset>
                </wp:positionV>
                <wp:extent cx="281534" cy="262174"/>
                <wp:effectExtent l="0" t="0" r="0" b="0"/>
                <wp:wrapNone/>
                <wp:docPr id="44" name="TextBox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F97F6A-0F87-4F4F-A0A6-8B8350F512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534" cy="26217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45AEA" w:rsidRDefault="00045AEA" w:rsidP="00862CB0">
                            <w:pPr>
                              <w:wordWrap w:val="0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BDE45" id="TextBox 43" o:spid="_x0000_s1078" type="#_x0000_t202" style="position:absolute;left:0;text-align:left;margin-left:497.7pt;margin-top:311.6pt;width:22.15pt;height:20.65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" filled="f" stroked="f">
                <v:textbox>
                  <w:txbxContent>
                    <w:p w:rsidR="00045AEA" w:rsidRDefault="00045AEA" w:rsidP="00862CB0">
                      <w:pPr>
                        <w:wordWrap w:val="0"/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0DD3">
        <w:rPr>
          <w:noProof/>
          <w:lang w:eastAsia="ko-KR"/>
        </w:rPr>
        <w:drawing>
          <wp:inline distT="0" distB="0" distL="0" distR="0" wp14:anchorId="6EEA57F3">
            <wp:extent cx="3627120" cy="774065"/>
            <wp:effectExtent l="0" t="0" r="0" b="0"/>
            <wp:docPr id="450" name="그림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택배는 택배종류와 분류라는 관계를 가지며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택배는 하나의 택배종류를 무조건 가져야 하고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택배종류는 여러가지의 택배를 포함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5F0DD3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택배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기사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jc w:val="both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32"/>
          <w:szCs w:val="30"/>
          <w:lang w:eastAsia="ko-KR"/>
        </w:rPr>
        <w:drawing>
          <wp:inline distT="0" distB="0" distL="0" distR="0" wp14:anchorId="6D5E8698">
            <wp:extent cx="3627120" cy="694690"/>
            <wp:effectExtent l="0" t="0" r="0" b="0"/>
            <wp:docPr id="484" name="그림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jc w:val="both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jc w:val="both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택배는 기사와 담당이라는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택배는 무조건 한 명의 기사에게 속해야 하며,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기사는 여러가지의 택배를 배송할 수 있다.</w:t>
      </w:r>
    </w:p>
    <w:p w:rsidR="005F0DD3" w:rsidRPr="005F0DD3" w:rsidRDefault="005F0DD3" w:rsidP="005F0DD3">
      <w:pPr>
        <w:pStyle w:val="af8"/>
        <w:spacing w:line="240" w:lineRule="auto"/>
        <w:ind w:left="880"/>
        <w:jc w:val="both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5F0DD3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택배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고객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65D810B">
            <wp:extent cx="3627120" cy="694690"/>
            <wp:effectExtent l="0" t="0" r="0" b="0"/>
            <wp:docPr id="495" name="그림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택배는 고객과 접수라는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택배는 무조건 한 명의 고객에 의해서 발송되며,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고객은 여러가지의 택배를 </w:t>
      </w:r>
      <w:proofErr w:type="gramStart"/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발송 할</w:t>
      </w:r>
      <w:proofErr w:type="gramEnd"/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수 있다.</w:t>
      </w:r>
    </w:p>
    <w:p w:rsidR="005F0DD3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lastRenderedPageBreak/>
        <w:t xml:space="preserve">택배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직원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noProof/>
          <w:lang w:eastAsia="ko-KR"/>
        </w:rPr>
        <w:drawing>
          <wp:inline distT="0" distB="0" distL="0" distR="0" wp14:anchorId="10C4EBF4">
            <wp:extent cx="3627120" cy="694690"/>
            <wp:effectExtent l="0" t="0" r="0" b="0"/>
            <wp:docPr id="504" name="그림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택배는 직원과 담당이라는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택배는 무조건 한 명의 직원에 의해서 담당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되고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직원은 여러가지 택배를 </w:t>
      </w:r>
      <w:proofErr w:type="gramStart"/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담당 할</w:t>
      </w:r>
      <w:proofErr w:type="gramEnd"/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F84DDD" w:rsidP="00F84DDD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우편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우편 종류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noProof/>
          <w:lang w:eastAsia="ko-KR"/>
        </w:rPr>
        <w:drawing>
          <wp:inline distT="0" distB="0" distL="0" distR="0" wp14:anchorId="196A4C69">
            <wp:extent cx="3627120" cy="774065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우편은 우편종류와 분류라는 관계를 가지며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우편은 하나의 우편종류를 무조건 가져야 하고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우편종류는 여러가지의 우편을 포함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5F0DD3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우편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 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기사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noProof/>
          <w:lang w:eastAsia="ko-KR"/>
        </w:rPr>
        <w:drawing>
          <wp:inline distT="0" distB="0" distL="0" distR="0" wp14:anchorId="0E1DC856">
            <wp:extent cx="3627120" cy="69469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Pr="005F0DD3" w:rsidRDefault="005F0DD3" w:rsidP="005F0DD3">
      <w:pPr>
        <w:pStyle w:val="af8"/>
        <w:spacing w:line="240" w:lineRule="auto"/>
        <w:ind w:left="880"/>
        <w:jc w:val="both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우편은 기사와 담당이라는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우편은 무조건 한 명의 기사에게 속해야 하며,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기사는 여러가지의 우편을 배송할 수 있다.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F84DDD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lastRenderedPageBreak/>
        <w:t xml:space="preserve">우편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고객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b/>
          <w:noProof/>
          <w:color w:val="000000" w:themeColor="text1"/>
          <w:sz w:val="32"/>
          <w:szCs w:val="30"/>
          <w:lang w:eastAsia="ko-KR"/>
        </w:rPr>
        <w:drawing>
          <wp:inline distT="0" distB="0" distL="0" distR="0" wp14:anchorId="3CB05944">
            <wp:extent cx="3627120" cy="69469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우편은 고객과 접수라는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우편은 무조건 한 명의 고객에 의해서 발송되며,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고객은 여러가지의 우편을 </w:t>
      </w:r>
      <w:proofErr w:type="gramStart"/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발송 할</w:t>
      </w:r>
      <w:proofErr w:type="gramEnd"/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우편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직원 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45C4720">
            <wp:extent cx="3627120" cy="69469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우편은 직원과 담당이라는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우편은 무조건 한 명의 직원에 의해서 담당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되고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직원은 여러가지 우편을 담당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5F0DD3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계좌 정보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고객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b/>
          <w:noProof/>
          <w:color w:val="000000" w:themeColor="text1"/>
          <w:sz w:val="32"/>
          <w:szCs w:val="30"/>
          <w:lang w:eastAsia="ko-KR"/>
        </w:rPr>
        <w:drawing>
          <wp:inline distT="0" distB="0" distL="0" distR="0" wp14:anchorId="1B49C52B">
            <wp:extent cx="3633470" cy="774065"/>
            <wp:effectExtent l="0" t="0" r="5080" b="0"/>
            <wp:docPr id="513" name="그림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계좌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정보는 고객과 소유라는 관계를 가지며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계좌 정보는 무조건 한 명의 고객에 의해 소유되며,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고객은 여러가지의 계좌정보를 가질 수 있다.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F84DDD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lastRenderedPageBreak/>
        <w:t xml:space="preserve">계좌 정보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예금 상품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b/>
          <w:noProof/>
          <w:color w:val="000000" w:themeColor="text1"/>
          <w:sz w:val="32"/>
          <w:szCs w:val="30"/>
          <w:lang w:eastAsia="ko-KR"/>
        </w:rPr>
        <w:drawing>
          <wp:inline distT="0" distB="0" distL="0" distR="0" wp14:anchorId="134BFB82">
            <wp:extent cx="3633470" cy="774065"/>
            <wp:effectExtent l="0" t="0" r="5080" b="0"/>
            <wp:docPr id="522" name="그림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계좌 정보는 예금상품과 상품이라는 관계를 가지며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계좌 정보는 무조건 하나의 예금 상품을 갖게 되고,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예금 상품은 여러가지의 계좌 정보를 가질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F84DDD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계좌 정보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직원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b/>
          <w:noProof/>
          <w:color w:val="000000" w:themeColor="text1"/>
          <w:sz w:val="32"/>
          <w:szCs w:val="30"/>
          <w:lang w:eastAsia="ko-KR"/>
        </w:rPr>
        <w:drawing>
          <wp:inline distT="0" distB="0" distL="0" distR="0" wp14:anchorId="686B95D7">
            <wp:extent cx="3633470" cy="774065"/>
            <wp:effectExtent l="0" t="0" r="5080" b="0"/>
            <wp:docPr id="531" name="그림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계좌 정보는 직원과 개설이라는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계좌 정보는 무조건 한 명의 직원에 의해 개설되며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직원은 여러 개의 계좌를 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개설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F84DDD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고객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우편번호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C27EAD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7D1558A9" wp14:editId="3646B7E5">
            <wp:extent cx="3657600" cy="7630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885" cy="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고객은 우편번호와 주소라는 관계를 가지며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한 명의 고객은 무조건 하나의 우편번호를 주소와의 관계에 의해 갖게 된다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.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우편 번호는 여러 명의 고객과 관계를 가질 수 있다.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F84DDD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lastRenderedPageBreak/>
        <w:t xml:space="preserve">예금 상품 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–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예금 상품 종류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b/>
          <w:noProof/>
          <w:color w:val="000000" w:themeColor="text1"/>
          <w:sz w:val="32"/>
          <w:szCs w:val="30"/>
          <w:lang w:eastAsia="ko-KR"/>
        </w:rPr>
        <w:drawing>
          <wp:inline distT="0" distB="0" distL="0" distR="0" wp14:anchorId="6CBB152C">
            <wp:extent cx="3663950" cy="1042670"/>
            <wp:effectExtent l="0" t="0" r="0" b="0"/>
            <wp:docPr id="549" name="그림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예금 상품은 예금 상품 종류와 분류라는 관계를 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하나의 예금 상품은 무조건 하나의 예금 상품 종류를 가져야 하며,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예금 상품 종류는 여러가지의 예금 상품을 포함할 수 있다.</w:t>
      </w: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F84DDD" w:rsidRDefault="00F84DDD" w:rsidP="005F0DD3">
      <w:pPr>
        <w:pStyle w:val="af8"/>
        <w:numPr>
          <w:ilvl w:val="0"/>
          <w:numId w:val="38"/>
        </w:numPr>
        <w:spacing w:line="240" w:lineRule="auto"/>
        <w:ind w:left="12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직원 </w:t>
      </w:r>
      <w:r w:rsid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–</w:t>
      </w:r>
      <w:r w:rsidRPr="005F0DD3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 </w:t>
      </w:r>
      <w:r w:rsidRPr="005F0DD3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부서</w:t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b/>
          <w:noProof/>
          <w:color w:val="000000" w:themeColor="text1"/>
          <w:sz w:val="32"/>
          <w:szCs w:val="30"/>
          <w:lang w:eastAsia="ko-KR"/>
        </w:rPr>
        <w:drawing>
          <wp:inline distT="0" distB="0" distL="0" distR="0" wp14:anchorId="3673D4D5">
            <wp:extent cx="3657600" cy="688975"/>
            <wp:effectExtent l="0" t="0" r="0" b="0"/>
            <wp:docPr id="540" name="그림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8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</w:p>
    <w:p w:rsidR="005F0DD3" w:rsidRPr="005F0DD3" w:rsidRDefault="005F0DD3" w:rsidP="005F0DD3">
      <w:pPr>
        <w:pStyle w:val="af8"/>
        <w:spacing w:line="240" w:lineRule="auto"/>
        <w:ind w:left="88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직원은 부서와 속함이라는 관계를 가지며,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한 명의 직원은 무조건 하나의 부서를 가져야 하고,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부서는 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1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명 이상의 직원들을 포함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하고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있어야한다.</w:t>
      </w:r>
    </w:p>
    <w:p w:rsidR="00785BB4" w:rsidRPr="005F0DD3" w:rsidRDefault="00785BB4" w:rsidP="00C21A4A">
      <w:p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</w:p>
    <w:p w:rsidR="00785BB4" w:rsidRPr="005F0DD3" w:rsidRDefault="00785BB4" w:rsidP="00C21A4A">
      <w:p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</w:p>
    <w:p w:rsidR="00785BB4" w:rsidRDefault="00785BB4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5F0DD3" w:rsidRDefault="005F0DD3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5F0DD3" w:rsidRDefault="005F0DD3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5F0DD3" w:rsidRDefault="005F0DD3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5F0DD3" w:rsidRDefault="005F0DD3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5F0DD3" w:rsidRDefault="005F0DD3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5F0DD3" w:rsidRPr="00422649" w:rsidRDefault="005F0DD3" w:rsidP="005F0DD3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 w:rsidRPr="00422649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lastRenderedPageBreak/>
        <w:t xml:space="preserve">2. </w:t>
      </w:r>
      <w:r w:rsidRPr="00422649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개념적 설계</w:t>
      </w:r>
    </w:p>
    <w:p w:rsidR="005F0DD3" w:rsidRDefault="005F0DD3" w:rsidP="005F0DD3">
      <w:pPr>
        <w:spacing w:line="240" w:lineRule="auto"/>
        <w:ind w:left="360" w:firstLine="36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2-3  ER</w:t>
      </w:r>
      <w:r w:rsidRPr="00DF7896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다이어그램</w:t>
      </w:r>
    </w:p>
    <w:p w:rsidR="0088369B" w:rsidRPr="00DF7896" w:rsidRDefault="0088369B" w:rsidP="005F0DD3">
      <w:pPr>
        <w:spacing w:line="240" w:lineRule="auto"/>
        <w:ind w:left="360" w:firstLine="360"/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</w:pPr>
    </w:p>
    <w:p w:rsidR="00297455" w:rsidRPr="00AC3E5F" w:rsidRDefault="00297455" w:rsidP="0088369B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</w:pPr>
    </w:p>
    <w:p w:rsidR="005F0DD3" w:rsidRDefault="00F647AD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5AC60CC6" wp14:editId="7AE4DD92">
            <wp:extent cx="5274945" cy="4215765"/>
            <wp:effectExtent l="0" t="0" r="1905" b="0"/>
            <wp:docPr id="868" name="그림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90" w:rsidRDefault="00F51D90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51D90" w:rsidRDefault="00F51D90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51D90" w:rsidRDefault="00F51D90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51D90" w:rsidRDefault="00F51D90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51D90" w:rsidRDefault="00F51D90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51D90" w:rsidRDefault="00F51D90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51D90" w:rsidRDefault="00F51D90" w:rsidP="00C21A4A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5F0DD3" w:rsidRPr="00F51D90" w:rsidRDefault="005F0DD3" w:rsidP="005F0DD3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 w:rsidRPr="00F51D90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lastRenderedPageBreak/>
        <w:t xml:space="preserve">3. </w:t>
      </w:r>
      <w:r w:rsidRPr="00F51D90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논리적 설계</w:t>
      </w:r>
    </w:p>
    <w:p w:rsidR="00EF03D0" w:rsidRDefault="005F0DD3" w:rsidP="00EF03D0">
      <w:pPr>
        <w:spacing w:line="240" w:lineRule="auto"/>
        <w:ind w:left="360" w:firstLine="360"/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</w:pPr>
      <w:r w:rsidRPr="00F51D90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tab/>
      </w:r>
      <w:r w:rsidR="00EF03D0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3</w:t>
      </w:r>
      <w:r w:rsidR="00EF03D0"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-</w:t>
      </w:r>
      <w:r w:rsidR="00EF03D0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1</w:t>
      </w:r>
      <w:r w:rsidR="00EF03D0"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  </w:t>
      </w:r>
      <w:r w:rsidR="002D1891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E</w:t>
      </w:r>
      <w:r w:rsidR="002D1891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R-</w:t>
      </w:r>
      <w:r w:rsidR="002D1891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관계 사상 알고리즘</w:t>
      </w:r>
    </w:p>
    <w:p w:rsidR="00EF03D0" w:rsidRDefault="00B12CC9" w:rsidP="00B12CC9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- </w:t>
      </w:r>
      <w:r w:rsidRPr="00B014E7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단계1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: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>정규 엔티티 타입과 단일 값 애트리뷰트</w:t>
      </w:r>
    </w:p>
    <w:p w:rsidR="00F379DC" w:rsidRPr="00F379DC" w:rsidRDefault="00F379DC" w:rsidP="00B12CC9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ER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스키마의 각 정규 엔티티 타입에 대해 하나의 릴레이션을 생성했다.</w:t>
      </w:r>
    </w:p>
    <w:p w:rsidR="00EF03D0" w:rsidRPr="00B014E7" w:rsidRDefault="00B12CC9" w:rsidP="00B12CC9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P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ARCEL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REGINO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TO_NAME, TO_ADDR, TO_TEL, FROM_NAME, FROM_ADDR, FROM_TEL, CURRENT_LOC,DELIVERY_STATE, PRODUCT_DATA, RECEPTION_TIME)</w:t>
      </w:r>
    </w:p>
    <w:p w:rsidR="00B014E7" w:rsidRPr="00B014E7" w:rsidRDefault="00B014E7" w:rsidP="00B014E7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P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ARCEL_TYPE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PTYPENO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PARCELTYPE)</w:t>
      </w:r>
    </w:p>
    <w:p w:rsidR="00EF03D0" w:rsidRPr="00B014E7" w:rsidRDefault="00B12CC9" w:rsidP="00B12CC9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MAIL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REGINO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TO_NAME, TO_ADDR, TO_TEL, FROM_NAME, FROM_ADDR, FROM_TEL, REG_TIME, REC_STATUS)</w:t>
      </w:r>
    </w:p>
    <w:p w:rsidR="00EF03D0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M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AIL_TYPE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MTYPENO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MAILTYPE)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P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OST_CODE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ADDR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POST_CODE)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ACCOUNT_DATA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ACCNO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PASSWD, BALANCE, OPEN_DATE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CUSTOMER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CUSTID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NAME, FK_ADDR, TEL, PASSWORD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DELIVERY_MAN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DELNO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DELNAME, RESIDENT_NO, ADDR, TEL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DEPARTMENT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DEPTNO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DEPTNAME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DEPOSIT_PRODUCT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DEPONO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DEPO_RATE, DEPONAME, PERIOD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DEPOSIT_TYPE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DEPNO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DEPOTYPE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B014E7" w:rsidRPr="00B014E7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EMPLOYEE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EMPNO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NAME, ADDR, TEL, RESIDENT_NO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EF03D0" w:rsidRPr="00B12CC9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EF03D0" w:rsidRDefault="00B014E7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- </w:t>
      </w:r>
      <w:r w:rsidRPr="00B014E7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단계</w:t>
      </w:r>
      <w:r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2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: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>약한 엔티티 타입과 단일 값 애트리뷰트</w:t>
      </w:r>
    </w:p>
    <w:p w:rsidR="00A56C08" w:rsidRPr="00A56C08" w:rsidRDefault="00A56C08" w:rsidP="00EF03D0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A56C08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약한 엔티티 타입이 존재하지 않기 때문에 만족한다.</w:t>
      </w:r>
    </w:p>
    <w:p w:rsidR="00EF03D0" w:rsidRPr="00A56C08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A56C08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lastRenderedPageBreak/>
        <w:t xml:space="preserve">- </w:t>
      </w:r>
      <w:r w:rsidRPr="00B014E7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단계</w:t>
      </w:r>
      <w:r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3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: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 xml:space="preserve">2진 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1 : 1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>관계타입</w:t>
      </w:r>
    </w:p>
    <w:p w:rsidR="00A56C08" w:rsidRPr="00A56C08" w:rsidRDefault="00A56C08" w:rsidP="00A56C08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A56C08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1 : 1 </w:t>
      </w:r>
      <w:r w:rsidRPr="00A56C08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관계가 존재하지 않기 때문에 만족한다.</w:t>
      </w:r>
    </w:p>
    <w:p w:rsidR="00EF03D0" w:rsidRPr="00A56C08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A56C08" w:rsidP="00A56C08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- </w:t>
      </w:r>
      <w:r w:rsidRPr="00B014E7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단계</w:t>
      </w:r>
      <w:r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4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: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 xml:space="preserve">2진 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1 : </w:t>
      </w:r>
      <w:r w:rsidR="00F379DC"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>N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>관계타입</w:t>
      </w:r>
    </w:p>
    <w:p w:rsidR="00F379DC" w:rsidRPr="00F379DC" w:rsidRDefault="00F379DC" w:rsidP="00A56C08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1 :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N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관계에서 외래키를 릴레이션에 추가해주었다.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P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ARCEL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REGINO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TO_NAME, TO_ADDR, TO_TEL, FROM_NAME, FROM_ADDR, FROM_TEL, CURRENT_LOC,DELIVERY_STATE, PRODUCT_DATA, RECEPTION_TIME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</w:t>
      </w:r>
      <w:r w:rsidRPr="00A56C08">
        <w:t xml:space="preserve"> </w:t>
      </w:r>
      <w:r w:rsidRPr="00A56C08">
        <w:rPr>
          <w:rFonts w:asciiTheme="minorEastAsia" w:hAnsiTheme="minorEastAsia" w:cstheme="minorHAnsi"/>
          <w:color w:val="00B050"/>
          <w:sz w:val="24"/>
          <w:szCs w:val="24"/>
          <w:lang w:eastAsia="ko-KR"/>
        </w:rPr>
        <w:t>FK_PTYPENO, FK_DELNO, FK_EMPNO, FK_CUSTID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P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ARCEL_TYPE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PTYPENO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PARCELTYPE)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MAIL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REGINO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TO_NAME, TO_ADDR, TO_TEL, FROM_NAME, FROM_ADDR, FROM_TEL, REG_TIME, REC_STATUS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, </w:t>
      </w:r>
      <w:r w:rsidRPr="00A56C08">
        <w:rPr>
          <w:rFonts w:asciiTheme="minorEastAsia" w:hAnsiTheme="minorEastAsia" w:cstheme="minorHAnsi"/>
          <w:color w:val="00B050"/>
          <w:sz w:val="24"/>
          <w:szCs w:val="24"/>
          <w:lang w:eastAsia="ko-KR"/>
        </w:rPr>
        <w:t>FK_MTYPENO, FK_DELNO, FK_EMPNO, FK_CUSTID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M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AIL_TYPE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MTYPENO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MAILTYPE)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P</w:t>
      </w: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OST_CODE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ADDR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POST_CODE)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ACCOUNT_DATA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ACCNO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PASSWD, BALANCE, OPEN_DATE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</w:t>
      </w:r>
      <w:r>
        <w:t xml:space="preserve"> </w:t>
      </w:r>
      <w:r w:rsidRPr="00F379DC">
        <w:rPr>
          <w:rFonts w:asciiTheme="minorEastAsia" w:hAnsiTheme="minorEastAsia" w:cstheme="minorHAnsi"/>
          <w:color w:val="00B050"/>
          <w:sz w:val="24"/>
          <w:szCs w:val="24"/>
          <w:lang w:eastAsia="ko-KR"/>
        </w:rPr>
        <w:t>FK_CUSTID, FK_DEPONO, FK_EMPNO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CUSTOMER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CUSTID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NAME, FK_ADDR, TEL, PASSWORD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DELIVERY_MAN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DELNO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DELNAME, RESIDENT_NO, ADDR, TEL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DEPARTMENT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DEPTNO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DEPTNAME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DEPOSIT_PRODUCT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DEPONO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DEPO_RATE, DEPONAME, PERIOD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, </w:t>
      </w:r>
      <w:r w:rsidRPr="00F379DC">
        <w:rPr>
          <w:rFonts w:asciiTheme="minorEastAsia" w:hAnsiTheme="minorEastAsia" w:cstheme="minorHAnsi"/>
          <w:color w:val="00B050"/>
          <w:sz w:val="24"/>
          <w:szCs w:val="24"/>
          <w:lang w:eastAsia="ko-KR"/>
        </w:rPr>
        <w:t>FK_DEPNO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DEPOSIT_TYPE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DEPNO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DEPOTYPE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A56C08" w:rsidRPr="00B014E7" w:rsidRDefault="00A56C08" w:rsidP="00A56C08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B014E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EMPLOYEE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(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u w:val="single"/>
          <w:lang w:eastAsia="ko-KR"/>
        </w:rPr>
        <w:t>EMPNO</w:t>
      </w:r>
      <w:r w:rsidRPr="00B014E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, NAME, ADDR, TEL, RESIDENT_NO</w:t>
      </w:r>
      <w:r w:rsidR="00F379DC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, </w:t>
      </w:r>
      <w:r w:rsidR="00F379DC" w:rsidRPr="00F379DC">
        <w:t xml:space="preserve"> </w:t>
      </w:r>
      <w:r w:rsidR="00F379DC" w:rsidRPr="00F379DC">
        <w:rPr>
          <w:rFonts w:asciiTheme="minorEastAsia" w:hAnsiTheme="minorEastAsia" w:cstheme="minorHAnsi"/>
          <w:color w:val="00B050"/>
          <w:sz w:val="24"/>
          <w:szCs w:val="24"/>
          <w:lang w:eastAsia="ko-KR"/>
        </w:rPr>
        <w:t>FK_DEPTNO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B27E76" w:rsidRDefault="00B27E76" w:rsidP="00F379DC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F379DC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lastRenderedPageBreak/>
        <w:t xml:space="preserve">- </w:t>
      </w:r>
      <w:r w:rsidRPr="00B014E7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단계</w:t>
      </w:r>
      <w:r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5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: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 xml:space="preserve">2진 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M : N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>관계타입</w:t>
      </w:r>
    </w:p>
    <w:p w:rsidR="00F379DC" w:rsidRPr="00A56C08" w:rsidRDefault="00F379DC" w:rsidP="00F379DC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M</w:t>
      </w:r>
      <w:r w:rsidRPr="00A56C08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: 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N</w:t>
      </w:r>
      <w:r w:rsidRPr="00A56C08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 w:rsidRPr="00A56C08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관계가 존재하지 않기 때문에 만족한다.</w:t>
      </w:r>
    </w:p>
    <w:p w:rsidR="00EF03D0" w:rsidRPr="00F379DC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F379DC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- </w:t>
      </w:r>
      <w:r w:rsidRPr="00B014E7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단계</w:t>
      </w:r>
      <w:r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6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: 3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>진 이상의 관계 타입</w:t>
      </w:r>
    </w:p>
    <w:p w:rsidR="00F379DC" w:rsidRPr="00A56C08" w:rsidRDefault="00F379DC" w:rsidP="00F379DC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3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진 이상의 관계가 존재하지 않기 때문에 만족한다.</w:t>
      </w:r>
    </w:p>
    <w:p w:rsidR="00EF03D0" w:rsidRPr="00F379DC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F379DC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- </w:t>
      </w:r>
      <w:r w:rsidRPr="00B014E7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단계</w:t>
      </w:r>
      <w:r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7</w:t>
      </w:r>
      <w:r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  <w:t xml:space="preserve"> : </w:t>
      </w:r>
      <w:r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  <w:t>다치 애트리뷰트</w:t>
      </w:r>
    </w:p>
    <w:p w:rsidR="00F379DC" w:rsidRPr="00A56C08" w:rsidRDefault="00F379DC" w:rsidP="00F379DC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다치 애트리뷰트가 존재하지 않기 때문에 만족한다.</w:t>
      </w:r>
    </w:p>
    <w:p w:rsidR="00EF03D0" w:rsidRPr="00F379DC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EF03D0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EF03D0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EF03D0" w:rsidRDefault="00EF03D0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379DC" w:rsidRDefault="00F379DC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647AD" w:rsidRDefault="00F647AD" w:rsidP="00EF03D0">
      <w:pPr>
        <w:spacing w:line="240" w:lineRule="auto"/>
        <w:rPr>
          <w:rFonts w:asciiTheme="minorEastAsia" w:hAnsiTheme="minorEastAsia" w:cstheme="minorHAnsi"/>
          <w:color w:val="000000" w:themeColor="text1"/>
          <w:sz w:val="32"/>
          <w:szCs w:val="30"/>
          <w:lang w:eastAsia="ko-KR"/>
        </w:rPr>
      </w:pPr>
    </w:p>
    <w:p w:rsidR="00F647AD" w:rsidRDefault="00F647AD" w:rsidP="00EF03D0">
      <w:pPr>
        <w:spacing w:line="240" w:lineRule="auto"/>
        <w:rPr>
          <w:rFonts w:asciiTheme="minorEastAsia" w:hAnsiTheme="minorEastAsia" w:cstheme="minorHAnsi" w:hint="eastAsia"/>
          <w:color w:val="000000" w:themeColor="text1"/>
          <w:sz w:val="32"/>
          <w:szCs w:val="30"/>
          <w:lang w:eastAsia="ko-KR"/>
        </w:rPr>
      </w:pPr>
    </w:p>
    <w:p w:rsidR="00F51D90" w:rsidRDefault="00EF03D0" w:rsidP="00EF03D0">
      <w:pPr>
        <w:spacing w:line="240" w:lineRule="auto"/>
        <w:ind w:firstLine="36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F379DC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lastRenderedPageBreak/>
        <w:t>3</w:t>
      </w:r>
      <w:r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-</w:t>
      </w:r>
      <w:r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>2</w:t>
      </w:r>
      <w:r w:rsidRPr="00DF7896"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  <w:t xml:space="preserve">  </w:t>
      </w:r>
      <w:r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정규화</w:t>
      </w:r>
    </w:p>
    <w:p w:rsidR="00F647AD" w:rsidRPr="00EF03D0" w:rsidRDefault="00F647AD" w:rsidP="00EF03D0">
      <w:pPr>
        <w:spacing w:line="240" w:lineRule="auto"/>
        <w:ind w:firstLine="360"/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</w:pPr>
    </w:p>
    <w:p w:rsidR="00B27E76" w:rsidRPr="00297455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sz w:val="26"/>
          <w:szCs w:val="26"/>
          <w:lang w:eastAsia="ko-KR"/>
        </w:rPr>
      </w:pPr>
      <w:r w:rsidRPr="00087DF7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 xml:space="preserve">제 </w:t>
      </w:r>
      <w:r w:rsidRPr="00087DF7">
        <w:rPr>
          <w:rFonts w:asciiTheme="minorEastAsia" w:hAnsiTheme="minorEastAsia" w:cs="굴림"/>
          <w:b/>
          <w:color w:val="000000"/>
          <w:sz w:val="26"/>
          <w:szCs w:val="26"/>
          <w:lang w:eastAsia="ko-KR"/>
        </w:rPr>
        <w:t xml:space="preserve">1 </w:t>
      </w:r>
      <w:r w:rsidRPr="00087DF7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>정규형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에서는 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모든 릴레이션의 모든 애트리뷰트가 원자 값만 갖습니다.</w:t>
      </w:r>
      <w:r>
        <w:rPr>
          <w:rFonts w:asciiTheme="minorEastAsia" w:hAnsiTheme="minorEastAsia" w:cs="함초롬바탕"/>
          <w:color w:val="000000"/>
          <w:sz w:val="26"/>
          <w:szCs w:val="26"/>
          <w:lang w:eastAsia="ko-KR"/>
        </w:rPr>
        <w:t xml:space="preserve"> 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곧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복합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,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다치 애트리뷰트가 존재하지 않아 이미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 </w:t>
      </w:r>
      <w:r>
        <w:rPr>
          <w:rFonts w:asciiTheme="minorEastAsia" w:hAnsiTheme="minorEastAsia" w:cs="함초롬바탕"/>
          <w:color w:val="000000"/>
          <w:sz w:val="26"/>
          <w:szCs w:val="26"/>
          <w:lang w:eastAsia="ko-KR"/>
        </w:rPr>
        <w:t>1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정규형을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 만족합니다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>.</w:t>
      </w:r>
    </w:p>
    <w:p w:rsidR="00B27E76" w:rsidRPr="00087DF7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굴림"/>
          <w:color w:val="000000"/>
          <w:sz w:val="26"/>
          <w:szCs w:val="26"/>
          <w:lang w:eastAsia="ko-KR"/>
        </w:rPr>
      </w:pPr>
    </w:p>
    <w:p w:rsidR="00B27E76" w:rsidRPr="00087DF7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sz w:val="26"/>
          <w:szCs w:val="26"/>
          <w:lang w:eastAsia="ko-KR"/>
        </w:rPr>
      </w:pPr>
      <w:r w:rsidRPr="00087DF7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 xml:space="preserve">제 </w:t>
      </w:r>
      <w:r w:rsidRPr="00087DF7">
        <w:rPr>
          <w:rFonts w:asciiTheme="minorEastAsia" w:hAnsiTheme="minorEastAsia" w:cs="굴림"/>
          <w:b/>
          <w:color w:val="000000"/>
          <w:sz w:val="26"/>
          <w:szCs w:val="26"/>
          <w:lang w:eastAsia="ko-KR"/>
        </w:rPr>
        <w:t xml:space="preserve">2 </w:t>
      </w:r>
      <w:r w:rsidRPr="00087DF7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>정규형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에서 직원과 기사의 릴레이션에 직원번호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,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기사번호가 기본 키인 상황에서 주민번호도 기본 키가 될 수 있다고 판단하여,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새로운 릴레이션으로 분리를 해야 하는지에 대해 고민을 했습니다. 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주민번호도 고유하게 식별하게 될 수 있지 않는지 생각을 해보았을 때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,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주민번호가 동일한 인스턴스가 생길 수 있다고 생각해서 같은 릴레이션 안에 넣기로 했습니다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.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예를 들어 퇴사했다가 재입사의 경우에도 직원번호는 달라졌지만 주민번호는 같기 때문에 고유하게 식별한다고 볼 수 있기 때문입니다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.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직원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 xml:space="preserve">,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기사 릴레이션을 뺀 나머지 릴레이션에서는 기본 키가 하나의 애트리뷰트로만 이루어져 있어서 </w:t>
      </w:r>
      <w:r w:rsidRPr="00087DF7">
        <w:rPr>
          <w:rFonts w:asciiTheme="minorEastAsia" w:hAnsiTheme="minorEastAsia" w:cs="굴림"/>
          <w:color w:val="000000"/>
          <w:sz w:val="26"/>
          <w:szCs w:val="26"/>
          <w:lang w:eastAsia="ko-KR"/>
        </w:rPr>
        <w:t>2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정규형도 만족합니다.</w:t>
      </w:r>
    </w:p>
    <w:p w:rsidR="00B27E76" w:rsidRPr="00087DF7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굴림"/>
          <w:color w:val="000000"/>
          <w:sz w:val="26"/>
          <w:szCs w:val="26"/>
          <w:lang w:eastAsia="ko-KR"/>
        </w:rPr>
      </w:pPr>
    </w:p>
    <w:p w:rsidR="00B27E76" w:rsidRPr="00087DF7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sz w:val="26"/>
          <w:szCs w:val="26"/>
          <w:lang w:eastAsia="ko-KR"/>
        </w:rPr>
      </w:pPr>
      <w:r w:rsidRPr="00087DF7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 xml:space="preserve">제 </w:t>
      </w:r>
      <w:r w:rsidRPr="00087DF7">
        <w:rPr>
          <w:rFonts w:asciiTheme="minorEastAsia" w:hAnsiTheme="minorEastAsia" w:cs="굴림"/>
          <w:b/>
          <w:color w:val="000000"/>
          <w:sz w:val="26"/>
          <w:szCs w:val="26"/>
          <w:lang w:eastAsia="ko-KR"/>
        </w:rPr>
        <w:t xml:space="preserve">3 </w:t>
      </w:r>
      <w:r w:rsidRPr="00087DF7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 xml:space="preserve">정규화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과정에서 기본 키가 아닌 모든 애트리뷰트들이 기본키에만 의존하기 때문에 제 </w:t>
      </w:r>
      <w:r w:rsidRPr="00087DF7">
        <w:rPr>
          <w:rFonts w:asciiTheme="minorEastAsia" w:hAnsiTheme="minorEastAsia" w:cs="함초롬바탕"/>
          <w:color w:val="000000"/>
          <w:sz w:val="26"/>
          <w:szCs w:val="26"/>
          <w:lang w:eastAsia="ko-KR"/>
        </w:rPr>
        <w:t>3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정규형을 만족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합니다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.</w:t>
      </w:r>
    </w:p>
    <w:p w:rsidR="00B27E76" w:rsidRPr="00891F1F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sz w:val="26"/>
          <w:szCs w:val="26"/>
          <w:lang w:eastAsia="ko-KR"/>
        </w:rPr>
      </w:pPr>
    </w:p>
    <w:p w:rsidR="00B27E76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sz w:val="26"/>
          <w:szCs w:val="26"/>
          <w:lang w:eastAsia="ko-KR"/>
        </w:rPr>
      </w:pPr>
      <w:r w:rsidRPr="00297455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>B</w:t>
      </w:r>
      <w:r w:rsidRPr="00297455">
        <w:rPr>
          <w:rFonts w:asciiTheme="minorEastAsia" w:hAnsiTheme="minorEastAsia" w:cs="함초롬바탕"/>
          <w:b/>
          <w:color w:val="000000"/>
          <w:sz w:val="26"/>
          <w:szCs w:val="26"/>
          <w:lang w:eastAsia="ko-KR"/>
        </w:rPr>
        <w:t>CNF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에서 제 </w:t>
      </w:r>
      <w:r w:rsidRPr="00087DF7">
        <w:rPr>
          <w:rFonts w:asciiTheme="minorEastAsia" w:hAnsiTheme="minorEastAsia" w:cs="함초롬바탕"/>
          <w:color w:val="000000"/>
          <w:sz w:val="26"/>
          <w:szCs w:val="26"/>
          <w:lang w:eastAsia="ko-KR"/>
        </w:rPr>
        <w:t>3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정규형을 만족하고,</w:t>
      </w:r>
      <w:r w:rsidRPr="00087DF7">
        <w:rPr>
          <w:rFonts w:asciiTheme="minorEastAsia" w:hAnsiTheme="minorEastAsia" w:cs="함초롬바탕"/>
          <w:color w:val="000000"/>
          <w:sz w:val="26"/>
          <w:szCs w:val="26"/>
          <w:lang w:eastAsia="ko-KR"/>
        </w:rPr>
        <w:t xml:space="preserve"> </w:t>
      </w:r>
      <w:r w:rsidRPr="00087DF7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모든 결정자가 후보 키이므로 만족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합니다.</w:t>
      </w:r>
    </w:p>
    <w:p w:rsidR="00B27E76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sz w:val="26"/>
          <w:szCs w:val="26"/>
          <w:lang w:eastAsia="ko-KR"/>
        </w:rPr>
      </w:pPr>
    </w:p>
    <w:p w:rsidR="00B27E76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sz w:val="26"/>
          <w:szCs w:val="26"/>
          <w:lang w:eastAsia="ko-KR"/>
        </w:rPr>
      </w:pPr>
      <w:r w:rsidRPr="00603D34">
        <w:rPr>
          <w:rFonts w:asciiTheme="minorEastAsia" w:hAnsiTheme="minorEastAsia" w:cs="함초롬바탕" w:hint="eastAsia"/>
          <w:b/>
          <w:color w:val="000000"/>
          <w:sz w:val="26"/>
          <w:szCs w:val="26"/>
          <w:lang w:eastAsia="ko-KR"/>
        </w:rPr>
        <w:t>기타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단계에서 예금 상품과 예금 </w:t>
      </w:r>
      <w:r w:rsidR="0072079F"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종류 간의</w:t>
      </w: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 xml:space="preserve"> 관계에서 갱신이상, 즉 하나의 특정 상품 종류의 마지막 레코드를 삭제할 경우, 해당 상품 종류에 해당하는 레코드 정보가 모두 삭제되는 상황을 발견했습니다.</w:t>
      </w:r>
    </w:p>
    <w:p w:rsidR="00B27E76" w:rsidRPr="00603D34" w:rsidRDefault="00B27E76" w:rsidP="00B27E76">
      <w:pPr>
        <w:widowControl w:val="0"/>
        <w:autoSpaceDE w:val="0"/>
        <w:autoSpaceDN w:val="0"/>
        <w:spacing w:after="0" w:line="240" w:lineRule="auto"/>
        <w:textAlignment w:val="baseline"/>
        <w:rPr>
          <w:rFonts w:asciiTheme="minorEastAsia" w:hAnsiTheme="minorEastAsia" w:cs="굴림"/>
          <w:color w:val="000000"/>
          <w:sz w:val="26"/>
          <w:szCs w:val="26"/>
          <w:lang w:eastAsia="ko-KR"/>
        </w:rPr>
      </w:pPr>
      <w:r>
        <w:rPr>
          <w:rFonts w:asciiTheme="minorEastAsia" w:hAnsiTheme="minorEastAsia" w:cs="함초롬바탕" w:hint="eastAsia"/>
          <w:color w:val="000000"/>
          <w:sz w:val="26"/>
          <w:szCs w:val="26"/>
          <w:lang w:eastAsia="ko-KR"/>
        </w:rPr>
        <w:t>이를 해결하고자, ER 다이어그램으로 돌아가서 엔티티를 예금 상품, 예금 종류로 분리하였습니다</w:t>
      </w:r>
    </w:p>
    <w:p w:rsidR="005F0DD3" w:rsidRPr="00B27E76" w:rsidRDefault="005F0DD3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087DF7" w:rsidRDefault="00087DF7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5F0DD3" w:rsidRPr="00CC00E4" w:rsidRDefault="005F0DD3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  <w:r w:rsidRPr="00CC00E4"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  <w:lastRenderedPageBreak/>
        <w:t xml:space="preserve">4. </w:t>
      </w:r>
      <w:r w:rsidRPr="00CC00E4">
        <w:rPr>
          <w:rFonts w:asciiTheme="minorEastAsia" w:hAnsiTheme="minorEastAsia" w:cstheme="minorHAnsi" w:hint="eastAsia"/>
          <w:b/>
          <w:color w:val="FF0000"/>
          <w:sz w:val="32"/>
          <w:szCs w:val="30"/>
          <w:lang w:eastAsia="ko-KR"/>
        </w:rPr>
        <w:t>물리적 설계</w:t>
      </w:r>
    </w:p>
    <w:p w:rsidR="00EE0197" w:rsidRPr="00AC3E5F" w:rsidRDefault="00871880" w:rsidP="00544B0F">
      <w:pPr>
        <w:pStyle w:val="af8"/>
        <w:numPr>
          <w:ilvl w:val="0"/>
          <w:numId w:val="45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  <w:r w:rsidRPr="00AC3E5F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P</w:t>
      </w:r>
      <w:r w:rsidRPr="00AC3E5F">
        <w:rPr>
          <w:rFonts w:asciiTheme="minorEastAsia" w:hAnsiTheme="minorEastAsia" w:cstheme="minorHAnsi"/>
          <w:b/>
          <w:color w:val="000000" w:themeColor="text1"/>
          <w:sz w:val="28"/>
          <w:szCs w:val="24"/>
          <w:lang w:eastAsia="ko-KR"/>
        </w:rPr>
        <w:t>ARCEL(</w:t>
      </w:r>
      <w:r w:rsidRPr="00AC3E5F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택배)</w:t>
      </w:r>
    </w:p>
    <w:p w:rsid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기본키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: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REGINO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.</w:t>
      </w:r>
    </w:p>
    <w:p w:rsid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외래키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F37A89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C</w:t>
      </w:r>
      <w:r w:rsidR="00F37A89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USTOMER(CUSTID), DELIVERY_MAN(DELNO),</w:t>
      </w:r>
    </w:p>
    <w:p w:rsidR="00F37A89" w:rsidRPr="00F37A89" w:rsidRDefault="00F37A89" w:rsidP="00544B0F">
      <w:pPr>
        <w:pStyle w:val="af8"/>
        <w:spacing w:line="240" w:lineRule="auto"/>
        <w:ind w:leftChars="-55" w:left="-121" w:firstLineChars="500" w:firstLine="120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PARCEL_TYPE(PTYPENO), EMPLOYEE(EMPNO</w:t>
      </w:r>
      <w:r w:rsidR="00AC3E5F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)</w:t>
      </w:r>
    </w:p>
    <w:p w:rsidR="005F0DD3" w:rsidRDefault="00871880" w:rsidP="005F0DD3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34643A9" wp14:editId="06A33546">
            <wp:extent cx="4751502" cy="2743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7514" cy="27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2" w:rsidRPr="002456F2" w:rsidRDefault="00AC3E5F" w:rsidP="002456F2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anchor distT="0" distB="0" distL="114300" distR="114300" simplePos="0" relativeHeight="251824640" behindDoc="0" locked="0" layoutInCell="1" allowOverlap="1" wp14:anchorId="19421E3C" wp14:editId="188E9960">
            <wp:simplePos x="0" y="0"/>
            <wp:positionH relativeFrom="margin">
              <wp:align>left</wp:align>
            </wp:positionH>
            <wp:positionV relativeFrom="paragraph">
              <wp:posOffset>608798</wp:posOffset>
            </wp:positionV>
            <wp:extent cx="5274945" cy="158750"/>
            <wp:effectExtent l="0" t="0" r="190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974">
        <w:rPr>
          <w:noProof/>
        </w:rPr>
        <w:drawing>
          <wp:inline distT="0" distB="0" distL="0" distR="0" wp14:anchorId="32F5A315" wp14:editId="263FD18D">
            <wp:extent cx="5274945" cy="481965"/>
            <wp:effectExtent l="0" t="0" r="1905" b="0"/>
            <wp:docPr id="571" name="그림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89" w:rsidRDefault="00AC3E5F" w:rsidP="00F37A89">
      <w:pPr>
        <w:spacing w:line="240" w:lineRule="auto"/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7BDFEF1A" wp14:editId="05174699">
            <wp:extent cx="5274945" cy="13843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Pr="00297455" w:rsidRDefault="00297455" w:rsidP="00297455">
      <w:pPr>
        <w:pStyle w:val="af8"/>
        <w:spacing w:line="240" w:lineRule="auto"/>
        <w:ind w:left="7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Pr="00355FB6" w:rsidRDefault="00297455" w:rsidP="00544B0F">
      <w:pPr>
        <w:pStyle w:val="af8"/>
        <w:numPr>
          <w:ilvl w:val="0"/>
          <w:numId w:val="41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  <w:r w:rsidRPr="00355FB6">
        <w:rPr>
          <w:rFonts w:asciiTheme="minorEastAsia" w:hAnsiTheme="minorEastAsia" w:cstheme="minorHAnsi"/>
          <w:b/>
          <w:color w:val="000000" w:themeColor="text1"/>
          <w:sz w:val="28"/>
          <w:szCs w:val="24"/>
          <w:lang w:eastAsia="ko-KR"/>
        </w:rPr>
        <w:t>PARCEL_TYPE(</w:t>
      </w:r>
      <w:r w:rsidRPr="00355FB6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택배 종류)</w:t>
      </w:r>
    </w:p>
    <w:p w:rsidR="00297455" w:rsidRP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: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PTYPENO</w:t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6A9B4D12" wp14:editId="62E8AD63">
            <wp:extent cx="5274945" cy="868680"/>
            <wp:effectExtent l="0" t="0" r="1905" b="7620"/>
            <wp:docPr id="564" name="그림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1350A6DA" wp14:editId="181DC4A7">
            <wp:extent cx="1895475" cy="2095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F7" w:rsidRDefault="00087DF7" w:rsidP="00087DF7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Default="00297455" w:rsidP="00087DF7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Pr="00087DF7" w:rsidRDefault="00297455" w:rsidP="00087DF7">
      <w:pPr>
        <w:pStyle w:val="af8"/>
        <w:spacing w:line="240" w:lineRule="auto"/>
        <w:ind w:left="7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EE0197" w:rsidRPr="00355FB6" w:rsidRDefault="00871880" w:rsidP="00544B0F">
      <w:pPr>
        <w:pStyle w:val="af8"/>
        <w:numPr>
          <w:ilvl w:val="0"/>
          <w:numId w:val="43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  <w:r w:rsidRPr="00355FB6">
        <w:rPr>
          <w:rFonts w:asciiTheme="minorEastAsia" w:hAnsiTheme="minorEastAsia" w:cstheme="minorHAnsi"/>
          <w:b/>
          <w:color w:val="000000" w:themeColor="text1"/>
          <w:sz w:val="28"/>
          <w:szCs w:val="24"/>
          <w:lang w:eastAsia="ko-KR"/>
        </w:rPr>
        <w:lastRenderedPageBreak/>
        <w:t>MAIL(</w:t>
      </w:r>
      <w:r w:rsidRPr="00355FB6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우편)</w:t>
      </w:r>
    </w:p>
    <w:p w:rsid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REGINO</w:t>
      </w:r>
    </w:p>
    <w:p w:rsid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외래키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 </w:t>
      </w:r>
      <w:r w:rsidR="00F37A89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C</w:t>
      </w:r>
      <w:r w:rsidR="00F37A89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USTOMER(CUSTID), DELIVERY_MAN(DELNO), </w:t>
      </w:r>
    </w:p>
    <w:p w:rsidR="00F37A89" w:rsidRDefault="00F37A89" w:rsidP="00544B0F">
      <w:pPr>
        <w:pStyle w:val="af8"/>
        <w:spacing w:line="240" w:lineRule="auto"/>
        <w:ind w:leftChars="-55" w:left="-121" w:firstLineChars="500" w:firstLine="120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PARCEL_TYPE(PTYPENO), EMPLOYEE(EMPNO)</w:t>
      </w:r>
    </w:p>
    <w:p w:rsidR="00871880" w:rsidRDefault="00871880" w:rsidP="005F0DD3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0DD72AEB" wp14:editId="07F81A0C">
            <wp:extent cx="4524375" cy="2886075"/>
            <wp:effectExtent l="0" t="0" r="9525" b="9525"/>
            <wp:docPr id="559" name="그림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D3" w:rsidRDefault="00462974" w:rsidP="005F0DD3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5A1CD053" wp14:editId="033F1215">
            <wp:extent cx="5274945" cy="512445"/>
            <wp:effectExtent l="0" t="0" r="1905" b="1905"/>
            <wp:docPr id="570" name="그림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2" w:rsidRDefault="00AC3E5F" w:rsidP="002456F2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2F008E00" wp14:editId="1BC60674">
            <wp:extent cx="5274945" cy="21272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5F" w:rsidRPr="002456F2" w:rsidRDefault="00AC3E5F" w:rsidP="002456F2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58DA2EE0" wp14:editId="7C8EFEF1">
            <wp:extent cx="5274945" cy="185420"/>
            <wp:effectExtent l="0" t="0" r="1905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Pr="00297455" w:rsidRDefault="00297455" w:rsidP="00297455">
      <w:pPr>
        <w:pStyle w:val="af8"/>
        <w:spacing w:line="240" w:lineRule="auto"/>
        <w:ind w:left="7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Pr="00355FB6" w:rsidRDefault="00297455" w:rsidP="00544B0F">
      <w:pPr>
        <w:pStyle w:val="af8"/>
        <w:numPr>
          <w:ilvl w:val="0"/>
          <w:numId w:val="41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  <w:r w:rsidRPr="00355FB6">
        <w:rPr>
          <w:rFonts w:asciiTheme="minorEastAsia" w:hAnsiTheme="minorEastAsia" w:cstheme="minorHAnsi"/>
          <w:b/>
          <w:color w:val="000000" w:themeColor="text1"/>
          <w:sz w:val="28"/>
          <w:szCs w:val="24"/>
          <w:lang w:eastAsia="ko-KR"/>
        </w:rPr>
        <w:t>MAIL_TYPE(</w:t>
      </w:r>
      <w:r w:rsidRPr="00355FB6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우편 종류)</w:t>
      </w:r>
    </w:p>
    <w:p w:rsidR="00297455" w:rsidRP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MTYPENO</w:t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1C7782B4" wp14:editId="2FDDEB97">
            <wp:extent cx="5210175" cy="885825"/>
            <wp:effectExtent l="0" t="0" r="9525" b="9525"/>
            <wp:docPr id="563" name="그림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6FA3BC2C" wp14:editId="7776C64A">
            <wp:extent cx="1857375" cy="200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F7" w:rsidRDefault="00087DF7" w:rsidP="00087DF7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Default="00297455" w:rsidP="00087DF7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Default="00297455" w:rsidP="00087DF7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Pr="00087DF7" w:rsidRDefault="00297455" w:rsidP="00087DF7">
      <w:pPr>
        <w:pStyle w:val="af8"/>
        <w:spacing w:line="240" w:lineRule="auto"/>
        <w:ind w:left="7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Pr="00AC3E5F" w:rsidRDefault="00297455" w:rsidP="00544B0F">
      <w:pPr>
        <w:pStyle w:val="af8"/>
        <w:numPr>
          <w:ilvl w:val="0"/>
          <w:numId w:val="43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  <w:r w:rsidRPr="00AC3E5F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lastRenderedPageBreak/>
        <w:t>C</w:t>
      </w:r>
      <w:r w:rsidRPr="00AC3E5F">
        <w:rPr>
          <w:rFonts w:asciiTheme="minorEastAsia" w:hAnsiTheme="minorEastAsia" w:cstheme="minorHAnsi"/>
          <w:b/>
          <w:color w:val="000000" w:themeColor="text1"/>
          <w:sz w:val="28"/>
          <w:szCs w:val="24"/>
          <w:lang w:eastAsia="ko-KR"/>
        </w:rPr>
        <w:t>USTOMER(</w:t>
      </w:r>
      <w:r w:rsidRPr="00AC3E5F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고객)</w:t>
      </w:r>
    </w:p>
    <w:p w:rsidR="00297455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CUSTID</w:t>
      </w:r>
    </w:p>
    <w:p w:rsidR="00297455" w:rsidRP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외래키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POST_CODE(ADDR)</w:t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6B7E77F1" wp14:editId="6DCC44C8">
            <wp:extent cx="5046204" cy="1293223"/>
            <wp:effectExtent l="0" t="0" r="2540" b="2540"/>
            <wp:docPr id="591" name="그림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6590" cy="12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5077A85D" wp14:editId="1982CD6E">
            <wp:extent cx="5274945" cy="122555"/>
            <wp:effectExtent l="0" t="0" r="1905" b="0"/>
            <wp:docPr id="592" name="그림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A0FC00A" wp14:editId="5947199F">
            <wp:extent cx="5274945" cy="191770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97" w:rsidRPr="00355FB6" w:rsidRDefault="00462974" w:rsidP="00544B0F">
      <w:pPr>
        <w:pStyle w:val="af8"/>
        <w:numPr>
          <w:ilvl w:val="0"/>
          <w:numId w:val="43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  <w:r w:rsidRPr="00355FB6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P</w:t>
      </w:r>
      <w:r w:rsidRPr="00355FB6">
        <w:rPr>
          <w:rFonts w:asciiTheme="minorEastAsia" w:hAnsiTheme="minorEastAsia" w:cstheme="minorHAnsi"/>
          <w:b/>
          <w:color w:val="000000" w:themeColor="text1"/>
          <w:sz w:val="28"/>
          <w:szCs w:val="24"/>
          <w:lang w:eastAsia="ko-KR"/>
        </w:rPr>
        <w:t>OST_CODE(</w:t>
      </w:r>
      <w:r w:rsidRPr="00355FB6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우편 번호</w:t>
      </w:r>
      <w:r w:rsidR="00EE0197" w:rsidRPr="00355FB6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)</w:t>
      </w:r>
    </w:p>
    <w:p w:rsidR="00F37A89" w:rsidRP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F37A89"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ADDR</w:t>
      </w:r>
    </w:p>
    <w:p w:rsidR="00871880" w:rsidRDefault="00871880" w:rsidP="005F0DD3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3484AE91" wp14:editId="6129B1A3">
            <wp:extent cx="5019675" cy="904875"/>
            <wp:effectExtent l="0" t="0" r="9525" b="9525"/>
            <wp:docPr id="561" name="그림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2" w:rsidRDefault="00AC3E5F" w:rsidP="005F0DD3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D28D043" wp14:editId="1B8D2041">
            <wp:extent cx="3114675" cy="2095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97" w:rsidRPr="008A10AF" w:rsidRDefault="00462974" w:rsidP="00544B0F">
      <w:pPr>
        <w:pStyle w:val="af8"/>
        <w:numPr>
          <w:ilvl w:val="0"/>
          <w:numId w:val="41"/>
        </w:numPr>
        <w:spacing w:line="240" w:lineRule="auto"/>
        <w:ind w:left="360"/>
        <w:rPr>
          <w:b/>
          <w:sz w:val="28"/>
        </w:rPr>
      </w:pPr>
      <w:r w:rsidRPr="008A10AF">
        <w:rPr>
          <w:b/>
          <w:sz w:val="28"/>
        </w:rPr>
        <w:t>ACCOUNT_DATA(</w:t>
      </w:r>
      <w:r w:rsidRPr="008A10AF">
        <w:rPr>
          <w:rFonts w:hint="eastAsia"/>
          <w:b/>
          <w:sz w:val="28"/>
        </w:rPr>
        <w:t>계좌정보</w:t>
      </w:r>
      <w:r w:rsidRPr="008A10AF">
        <w:rPr>
          <w:rFonts w:hint="eastAsia"/>
          <w:b/>
          <w:sz w:val="28"/>
        </w:rPr>
        <w:t>)</w:t>
      </w:r>
    </w:p>
    <w:p w:rsid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ACCNO</w:t>
      </w:r>
    </w:p>
    <w:p w:rsidR="00297455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외래키</w:t>
      </w:r>
      <w:r w:rsidR="00F37A89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F37A89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C</w:t>
      </w:r>
      <w:r w:rsidR="00F37A89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USTOMER(CUSTID), EMPLOYEE(EMPNO), </w:t>
      </w:r>
    </w:p>
    <w:p w:rsidR="00F37A89" w:rsidRPr="00F37A89" w:rsidRDefault="00F37A89" w:rsidP="00544B0F">
      <w:pPr>
        <w:pStyle w:val="af8"/>
        <w:spacing w:line="240" w:lineRule="auto"/>
        <w:ind w:left="0" w:firstLineChars="482" w:firstLine="1157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DEPOSIT_PRODUCT(DEPONO)</w:t>
      </w:r>
    </w:p>
    <w:p w:rsidR="00871880" w:rsidRDefault="00871880" w:rsidP="005F0DD3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0C215E59" wp14:editId="1CC27A76">
            <wp:extent cx="5274945" cy="1736725"/>
            <wp:effectExtent l="0" t="0" r="1905" b="0"/>
            <wp:docPr id="565" name="그림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74" w:rsidRDefault="00462974" w:rsidP="005F0DD3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3890C4D5" wp14:editId="0C172369">
            <wp:extent cx="5274945" cy="353060"/>
            <wp:effectExtent l="0" t="0" r="1905" b="8890"/>
            <wp:docPr id="572" name="그림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89" w:rsidRDefault="00A13D81" w:rsidP="002456F2">
      <w:pPr>
        <w:spacing w:line="240" w:lineRule="auto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1DCA878E" wp14:editId="1EA3BF72">
            <wp:extent cx="5274945" cy="191135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F7" w:rsidRPr="00087DF7" w:rsidRDefault="00087DF7" w:rsidP="00087DF7">
      <w:pPr>
        <w:pStyle w:val="af8"/>
        <w:spacing w:line="240" w:lineRule="auto"/>
        <w:ind w:left="76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EE0197" w:rsidRPr="00EE0197" w:rsidRDefault="00462974" w:rsidP="00544B0F">
      <w:pPr>
        <w:pStyle w:val="af8"/>
        <w:numPr>
          <w:ilvl w:val="0"/>
          <w:numId w:val="41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lastRenderedPageBreak/>
        <w:t>D</w:t>
      </w:r>
      <w:r w:rsidRPr="00EE019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EPOSIT_</w:t>
      </w: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T</w:t>
      </w:r>
      <w:r w:rsidRPr="00EE019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YPE(</w:t>
      </w: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예금 상품 종류)</w:t>
      </w:r>
    </w:p>
    <w:p w:rsidR="00F37A89" w:rsidRP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F37A89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 w:rsidR="00F37A89"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DEPNO</w:t>
      </w:r>
    </w:p>
    <w:p w:rsidR="00871880" w:rsidRDefault="00871880" w:rsidP="005F0DD3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3585EF66" wp14:editId="529AE167">
            <wp:extent cx="5274945" cy="865505"/>
            <wp:effectExtent l="0" t="0" r="1905" b="0"/>
            <wp:docPr id="567" name="그림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80" w:rsidRDefault="00A13D81" w:rsidP="005F0DD3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3A2016CE" wp14:editId="357C442B">
            <wp:extent cx="1676400" cy="1619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AE" w:rsidRDefault="00C061AE" w:rsidP="00544B0F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</w:p>
    <w:p w:rsidR="00297455" w:rsidRPr="00EE0197" w:rsidRDefault="00297455" w:rsidP="00544B0F">
      <w:pPr>
        <w:pStyle w:val="af8"/>
        <w:numPr>
          <w:ilvl w:val="0"/>
          <w:numId w:val="41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DEPARTMENT(</w:t>
      </w: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부서)</w:t>
      </w:r>
    </w:p>
    <w:p w:rsidR="00297455" w:rsidRP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DEPTNO</w:t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170CD9DE" wp14:editId="630EDB6F">
            <wp:extent cx="5274945" cy="916940"/>
            <wp:effectExtent l="0" t="0" r="1905" b="0"/>
            <wp:docPr id="569" name="그림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Default="00297455" w:rsidP="00297455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4C051D98" wp14:editId="7B4D3C1D">
            <wp:extent cx="1666875" cy="1809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AE" w:rsidRDefault="00C061AE" w:rsidP="00544B0F">
      <w:pPr>
        <w:spacing w:line="240" w:lineRule="auto"/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</w:p>
    <w:p w:rsidR="00EE0197" w:rsidRPr="00EE0197" w:rsidRDefault="00462974" w:rsidP="00544B0F">
      <w:pPr>
        <w:pStyle w:val="af8"/>
        <w:numPr>
          <w:ilvl w:val="0"/>
          <w:numId w:val="41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E</w:t>
      </w:r>
      <w:r w:rsidRPr="00EE019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>MPLOYEE(</w:t>
      </w: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직원)</w:t>
      </w:r>
    </w:p>
    <w:p w:rsidR="00EE0197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C061AE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C061AE"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 w:rsidR="00C061AE"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EMPNO</w:t>
      </w:r>
    </w:p>
    <w:p w:rsidR="00C061AE" w:rsidRPr="00C061AE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C061AE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외래키</w:t>
      </w:r>
      <w:r w:rsidR="00C061AE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="00C061AE" w:rsidRPr="00F37A89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="00C061AE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DEPARTMENT(DEPTNO)</w:t>
      </w:r>
    </w:p>
    <w:p w:rsidR="00462974" w:rsidRDefault="00871880" w:rsidP="00462974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36D50348" wp14:editId="2FAE7130">
            <wp:extent cx="4972050" cy="1590675"/>
            <wp:effectExtent l="0" t="0" r="0" b="9525"/>
            <wp:docPr id="568" name="그림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74" w:rsidRDefault="00462974" w:rsidP="00462974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7E8BC0E6" wp14:editId="427304FB">
            <wp:extent cx="5274945" cy="139065"/>
            <wp:effectExtent l="0" t="0" r="1905" b="0"/>
            <wp:docPr id="574" name="그림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74" w:rsidRDefault="00355FB6" w:rsidP="0005140B">
      <w:pPr>
        <w:tabs>
          <w:tab w:val="left" w:pos="5966"/>
        </w:tabs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4DA46E4D" wp14:editId="41AB624A">
            <wp:extent cx="5267325" cy="2000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F7" w:rsidRPr="00087DF7" w:rsidRDefault="00087DF7" w:rsidP="00087DF7">
      <w:pPr>
        <w:pStyle w:val="af8"/>
        <w:spacing w:line="240" w:lineRule="auto"/>
        <w:ind w:left="76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297455" w:rsidRDefault="00297455" w:rsidP="00297455">
      <w:pPr>
        <w:pStyle w:val="af8"/>
        <w:spacing w:line="240" w:lineRule="auto"/>
        <w:ind w:left="88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Pr="00297455" w:rsidRDefault="00297455" w:rsidP="00297455">
      <w:pPr>
        <w:pStyle w:val="af8"/>
        <w:spacing w:line="240" w:lineRule="auto"/>
        <w:ind w:left="7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</w:p>
    <w:p w:rsidR="00297455" w:rsidRPr="00355FB6" w:rsidRDefault="00297455" w:rsidP="00544B0F">
      <w:pPr>
        <w:pStyle w:val="af8"/>
        <w:numPr>
          <w:ilvl w:val="0"/>
          <w:numId w:val="41"/>
        </w:numPr>
        <w:spacing w:line="240" w:lineRule="auto"/>
        <w:ind w:left="360"/>
        <w:rPr>
          <w:rFonts w:asciiTheme="minorEastAsia" w:hAnsiTheme="minorEastAsia" w:cstheme="minorHAnsi"/>
          <w:color w:val="000000" w:themeColor="text1"/>
          <w:sz w:val="28"/>
          <w:szCs w:val="24"/>
          <w:lang w:eastAsia="ko-KR"/>
        </w:rPr>
      </w:pPr>
      <w:r w:rsidRPr="00355FB6">
        <w:rPr>
          <w:rFonts w:asciiTheme="minorEastAsia" w:hAnsiTheme="minorEastAsia" w:cstheme="minorHAnsi"/>
          <w:b/>
          <w:color w:val="000000" w:themeColor="text1"/>
          <w:sz w:val="28"/>
          <w:szCs w:val="24"/>
          <w:lang w:eastAsia="ko-KR"/>
        </w:rPr>
        <w:lastRenderedPageBreak/>
        <w:t>DELIVERY_MAN(</w:t>
      </w:r>
      <w:r w:rsidRPr="00355FB6">
        <w:rPr>
          <w:rFonts w:asciiTheme="minorEastAsia" w:hAnsiTheme="minorEastAsia" w:cstheme="minorHAnsi" w:hint="eastAsia"/>
          <w:b/>
          <w:color w:val="000000" w:themeColor="text1"/>
          <w:sz w:val="28"/>
          <w:szCs w:val="24"/>
          <w:lang w:eastAsia="ko-KR"/>
        </w:rPr>
        <w:t>기사)</w:t>
      </w:r>
    </w:p>
    <w:p w:rsidR="00297455" w:rsidRDefault="00297455" w:rsidP="00544B0F">
      <w:pPr>
        <w:pStyle w:val="af8"/>
        <w:spacing w:line="240" w:lineRule="auto"/>
        <w:ind w:left="0"/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기본키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 xml:space="preserve">: </w:t>
      </w:r>
      <w:r w:rsidRPr="00EE0197"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D</w:t>
      </w:r>
      <w:r w:rsidRPr="00EE0197"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ELNO</w:t>
      </w:r>
    </w:p>
    <w:p w:rsidR="00297455" w:rsidRPr="00EE0197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344430CD" wp14:editId="37110409">
            <wp:extent cx="5274945" cy="1370965"/>
            <wp:effectExtent l="0" t="0" r="1905" b="635"/>
            <wp:docPr id="562" name="그림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55" w:rsidRDefault="00297455" w:rsidP="00297455">
      <w:pPr>
        <w:spacing w:line="240" w:lineRule="auto"/>
        <w:rPr>
          <w:rFonts w:asciiTheme="minorEastAsia" w:hAnsiTheme="minorEastAsia" w:cstheme="minorHAnsi"/>
          <w:color w:val="FF0000"/>
          <w:sz w:val="32"/>
          <w:szCs w:val="30"/>
          <w:lang w:eastAsia="ko-KR"/>
        </w:rPr>
      </w:pPr>
      <w:r>
        <w:rPr>
          <w:noProof/>
        </w:rPr>
        <w:drawing>
          <wp:inline distT="0" distB="0" distL="0" distR="0" wp14:anchorId="22D4A5C3" wp14:editId="52E7F12C">
            <wp:extent cx="5274945" cy="21780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74" w:rsidRDefault="00462974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462974" w:rsidRDefault="00462974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5E22BF" w:rsidRDefault="005E22BF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5E22BF" w:rsidRDefault="005E22BF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5E22BF" w:rsidRDefault="005E22BF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5E22BF" w:rsidRDefault="005E22BF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087DF7" w:rsidRDefault="00087DF7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297455" w:rsidRDefault="00297455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297455" w:rsidRDefault="00297455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297455" w:rsidRDefault="00297455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297455" w:rsidRDefault="00297455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297455" w:rsidRDefault="00297455" w:rsidP="005F0DD3">
      <w:pPr>
        <w:ind w:firstLine="360"/>
        <w:rPr>
          <w:rFonts w:asciiTheme="minorEastAsia" w:hAnsiTheme="minorEastAsia" w:cstheme="minorHAnsi"/>
          <w:b/>
          <w:color w:val="FF0000"/>
          <w:sz w:val="32"/>
          <w:szCs w:val="30"/>
          <w:lang w:eastAsia="ko-KR"/>
        </w:rPr>
      </w:pPr>
    </w:p>
    <w:p w:rsidR="005F0DD3" w:rsidRPr="00422649" w:rsidRDefault="005F0DD3" w:rsidP="005F0DD3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 w:rsidRPr="00422649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lastRenderedPageBreak/>
        <w:t xml:space="preserve">5. </w:t>
      </w:r>
      <w:r w:rsidRPr="00422649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기능 수행 질의문</w:t>
      </w:r>
    </w:p>
    <w:p w:rsidR="00F16DED" w:rsidRPr="002456F2" w:rsidRDefault="002456F2" w:rsidP="00D33CF6">
      <w:pPr>
        <w:pStyle w:val="af8"/>
        <w:numPr>
          <w:ilvl w:val="0"/>
          <w:numId w:val="38"/>
        </w:numPr>
        <w:ind w:leftChars="18" w:left="44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 w:rsidRPr="002456F2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 xml:space="preserve">테이블에 </w:t>
      </w:r>
      <w:r w:rsidR="00F16DED" w:rsidRPr="002456F2"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t>데이터 삽입</w:t>
      </w:r>
    </w:p>
    <w:p w:rsidR="005F0DD3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고객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24"/>
          <w:szCs w:val="24"/>
          <w:lang w:eastAsia="ko-KR"/>
        </w:rPr>
        <w:drawing>
          <wp:inline distT="0" distB="0" distL="0" distR="0">
            <wp:extent cx="5270500" cy="1140460"/>
            <wp:effectExtent l="0" t="0" r="6350" b="2540"/>
            <wp:docPr id="578" name="그림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C83" w:rsidRDefault="00156C83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우편 번호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31C26EC1" wp14:editId="34556882">
            <wp:extent cx="5274945" cy="1548765"/>
            <wp:effectExtent l="0" t="0" r="1905" b="0"/>
            <wp:docPr id="579" name="그림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97" w:rsidRDefault="00156C83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  <w:t>*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24"/>
          <w:lang w:eastAsia="ko-KR"/>
        </w:rPr>
        <w:t>우편 번호의 데이터는 우체국에서 제공하는 데이터를 가져왔습니다.</w:t>
      </w:r>
    </w:p>
    <w:p w:rsidR="00156C83" w:rsidRPr="00156C83" w:rsidRDefault="00156C83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부서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59E2F03" wp14:editId="0DAB62AF">
            <wp:extent cx="4667250" cy="2571750"/>
            <wp:effectExtent l="0" t="0" r="0" b="0"/>
            <wp:docPr id="580" name="그림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lastRenderedPageBreak/>
        <w:t>직원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3244A886" wp14:editId="3C8CB763">
            <wp:extent cx="5274945" cy="1232899"/>
            <wp:effectExtent l="0" t="0" r="1905" b="5715"/>
            <wp:docPr id="581" name="그림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2092" cy="12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83" w:rsidRDefault="00156C83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택배,</w:t>
      </w:r>
      <w:r w:rsidRPr="00EE0197"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  <w:t xml:space="preserve"> </w:t>
      </w: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우편 종류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05942AF8" wp14:editId="07F114E9">
            <wp:extent cx="2981325" cy="1447800"/>
            <wp:effectExtent l="0" t="0" r="9525" b="0"/>
            <wp:docPr id="583" name="그림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83" w:rsidRDefault="00156C83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예금 종류와 예금 상품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535C6C7A" wp14:editId="3A50D9A9">
            <wp:extent cx="4495800" cy="3419475"/>
            <wp:effectExtent l="0" t="0" r="0" b="9525"/>
            <wp:docPr id="584" name="그림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2" w:rsidRDefault="002456F2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lastRenderedPageBreak/>
        <w:t>기사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C61701F" wp14:editId="166FF4F9">
            <wp:extent cx="5274945" cy="1242060"/>
            <wp:effectExtent l="0" t="0" r="1905" b="0"/>
            <wp:docPr id="585" name="그림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83" w:rsidRDefault="00156C83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택배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3EF66F33" wp14:editId="6B9D73D1">
            <wp:extent cx="5274945" cy="2349500"/>
            <wp:effectExtent l="0" t="0" r="1905" b="0"/>
            <wp:docPr id="587" name="그림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83" w:rsidRDefault="00156C83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t>우편 정보 삽입</w:t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347CC3CA" wp14:editId="550E52A8">
            <wp:extent cx="5274945" cy="2493010"/>
            <wp:effectExtent l="0" t="0" r="1905" b="2540"/>
            <wp:docPr id="588" name="그림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ED" w:rsidRDefault="00F16DED" w:rsidP="00D33CF6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F16DED" w:rsidRPr="00EE0197" w:rsidRDefault="00F16DED" w:rsidP="00D33CF6">
      <w:pPr>
        <w:pStyle w:val="af8"/>
        <w:numPr>
          <w:ilvl w:val="1"/>
          <w:numId w:val="41"/>
        </w:numPr>
        <w:rPr>
          <w:rFonts w:asciiTheme="minorEastAsia" w:hAnsiTheme="minorEastAsia" w:cstheme="minorHAnsi"/>
          <w:b/>
          <w:color w:val="000000" w:themeColor="text1"/>
          <w:sz w:val="24"/>
          <w:szCs w:val="24"/>
          <w:lang w:eastAsia="ko-KR"/>
        </w:rPr>
      </w:pPr>
      <w:r w:rsidRPr="00EE0197">
        <w:rPr>
          <w:rFonts w:asciiTheme="minorEastAsia" w:hAnsiTheme="minorEastAsia" w:cstheme="minorHAnsi" w:hint="eastAsia"/>
          <w:b/>
          <w:color w:val="000000" w:themeColor="text1"/>
          <w:sz w:val="24"/>
          <w:szCs w:val="24"/>
          <w:lang w:eastAsia="ko-KR"/>
        </w:rPr>
        <w:lastRenderedPageBreak/>
        <w:t>계좌 정보 삽입</w:t>
      </w:r>
    </w:p>
    <w:p w:rsidR="00F16DED" w:rsidRDefault="00F16DED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8348FB3" wp14:editId="283487B6">
            <wp:extent cx="5274945" cy="2114550"/>
            <wp:effectExtent l="0" t="0" r="1905" b="0"/>
            <wp:docPr id="590" name="그림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C07F45" w:rsidRDefault="00C07F45" w:rsidP="005F0DD3">
      <w:pPr>
        <w:rPr>
          <w:rFonts w:asciiTheme="minorEastAsia" w:hAnsiTheme="minorEastAsia" w:cstheme="minorHAnsi"/>
          <w:color w:val="000000" w:themeColor="text1"/>
          <w:sz w:val="24"/>
          <w:szCs w:val="24"/>
          <w:lang w:eastAsia="ko-KR"/>
        </w:rPr>
      </w:pPr>
    </w:p>
    <w:p w:rsidR="008B4FF2" w:rsidRDefault="00C07F45" w:rsidP="00D33CF6">
      <w:pPr>
        <w:pStyle w:val="af8"/>
        <w:numPr>
          <w:ilvl w:val="0"/>
          <w:numId w:val="38"/>
        </w:numPr>
        <w:ind w:leftChars="-18" w:left="360"/>
        <w:rPr>
          <w:rFonts w:asciiTheme="minorEastAsia" w:hAnsiTheme="minorEastAsia" w:cstheme="minorHAnsi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lastRenderedPageBreak/>
        <w:t>서비스 기능 질의문</w:t>
      </w:r>
    </w:p>
    <w:p w:rsidR="00C07F45" w:rsidRDefault="00C07F45" w:rsidP="00D33CF6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보내는 분 이름과 전화번호로 택배 조회</w:t>
      </w:r>
    </w:p>
    <w:p w:rsidR="008B4FF2" w:rsidRPr="008B4FF2" w:rsidRDefault="00C07F45" w:rsidP="00D33CF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8B4FF2" w:rsidRDefault="008B4FF2" w:rsidP="00D33CF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1C4F3849" wp14:editId="11F44906">
            <wp:extent cx="5274945" cy="636270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45" w:rsidRDefault="00C07F45" w:rsidP="00D33CF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8B4FF2" w:rsidRDefault="008B4FF2" w:rsidP="00D33CF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054E162F" wp14:editId="536F28FD">
            <wp:extent cx="5274945" cy="195580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0F" w:rsidRPr="008B4FF2" w:rsidRDefault="00544B0F" w:rsidP="00D33CF6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</w:p>
    <w:p w:rsidR="00C07F45" w:rsidRDefault="00C07F45" w:rsidP="00D33CF6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받는 분 이름과 전화번호로 택배 조회</w:t>
      </w:r>
    </w:p>
    <w:p w:rsidR="008B4FF2" w:rsidRDefault="008B4FF2" w:rsidP="008B4FF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8B4FF2" w:rsidRPr="008B4FF2" w:rsidRDefault="008B4FF2" w:rsidP="008B4FF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2B7CC30F" wp14:editId="6E64EBF9">
            <wp:extent cx="5274945" cy="649605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F2" w:rsidRPr="008B4FF2" w:rsidRDefault="008B4FF2" w:rsidP="008B4FF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8B4FF2" w:rsidRPr="008B4FF2" w:rsidRDefault="008B4FF2" w:rsidP="008B4FF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090F7E68" wp14:editId="32710AEA">
            <wp:extent cx="5274945" cy="195580"/>
            <wp:effectExtent l="0" t="0" r="190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F2" w:rsidRDefault="008B4FF2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544B0F" w:rsidRDefault="00CC00E4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24"/>
          <w:szCs w:val="30"/>
          <w:lang w:eastAsia="ko-KR"/>
        </w:rPr>
        <w:drawing>
          <wp:inline distT="0" distB="0" distL="0" distR="0" wp14:anchorId="17978195" wp14:editId="2A52FD8F">
            <wp:extent cx="5268595" cy="2104390"/>
            <wp:effectExtent l="0" t="0" r="8255" b="0"/>
            <wp:docPr id="891" name="그림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0F" w:rsidRDefault="00544B0F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0E5D42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보내는 분 이름과 전화번호로 우편 조회</w:t>
      </w:r>
    </w:p>
    <w:p w:rsidR="000E5D42" w:rsidRPr="00BD382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0E5D42" w:rsidRPr="00BD3822" w:rsidRDefault="000E5D42" w:rsidP="000E5D4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366C6C33" wp14:editId="787FBAF6">
            <wp:extent cx="4397121" cy="586791"/>
            <wp:effectExtent l="0" t="0" r="3810" b="3810"/>
            <wp:docPr id="872" name="그림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0E5D4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573478C9" wp14:editId="130A95F5">
            <wp:extent cx="5274945" cy="269240"/>
            <wp:effectExtent l="0" t="0" r="1905" b="0"/>
            <wp:docPr id="879" name="그림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Pr="00BD3822" w:rsidRDefault="000E5D42" w:rsidP="000E5D42">
      <w:p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0E5D42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받는 분 이름과 전화번호로 우편 조회</w:t>
      </w:r>
    </w:p>
    <w:p w:rsidR="000E5D42" w:rsidRPr="00BD382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0E5D42" w:rsidRPr="00BD3822" w:rsidRDefault="000E5D42" w:rsidP="000E5D4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182790CD" wp14:editId="40EAD62C">
            <wp:extent cx="4618120" cy="617273"/>
            <wp:effectExtent l="0" t="0" r="0" b="0"/>
            <wp:docPr id="873" name="그림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Pr="00BD382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0E5D42" w:rsidRDefault="000E5D42" w:rsidP="000E5D4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drawing>
          <wp:inline distT="0" distB="0" distL="0" distR="0" wp14:anchorId="0C273DB0" wp14:editId="58764B66">
            <wp:extent cx="5274945" cy="258445"/>
            <wp:effectExtent l="0" t="0" r="1905" b="8255"/>
            <wp:docPr id="880" name="그림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0E5D4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24"/>
          <w:szCs w:val="30"/>
          <w:lang w:eastAsia="ko-KR"/>
        </w:rPr>
        <w:drawing>
          <wp:inline distT="0" distB="0" distL="0" distR="0" wp14:anchorId="4D376650" wp14:editId="615CF83B">
            <wp:extent cx="5268595" cy="2104390"/>
            <wp:effectExtent l="0" t="0" r="8255" b="0"/>
            <wp:docPr id="892" name="그림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42" w:rsidRDefault="000E5D42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D33CF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D33CF6">
      <w:p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</w:p>
    <w:p w:rsidR="001B5BC5" w:rsidRDefault="00C07F45" w:rsidP="00891F1F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1B5BC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운송장으로 택배 조회</w:t>
      </w:r>
    </w:p>
    <w:p w:rsidR="001B5BC5" w:rsidRPr="001B5BC5" w:rsidRDefault="001B5BC5" w:rsidP="001B5BC5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1B5BC5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1B5BC5" w:rsidRPr="00633596" w:rsidRDefault="00633596" w:rsidP="00633596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1A04BD6D" wp14:editId="57646F43">
            <wp:extent cx="5274945" cy="594360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C5" w:rsidRDefault="001B5BC5" w:rsidP="001B5BC5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1B5BC5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633596" w:rsidRPr="001B5BC5" w:rsidRDefault="00633596" w:rsidP="001B5BC5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01D62AEE" wp14:editId="184378DC">
            <wp:extent cx="5274945" cy="213360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0F" w:rsidRDefault="00544B0F" w:rsidP="00544B0F">
      <w:p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</w:p>
    <w:p w:rsidR="00BD3822" w:rsidRDefault="00BD3822" w:rsidP="00BD3822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1B5BC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운송장으로 </w:t>
      </w: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우편</w:t>
      </w:r>
      <w:r w:rsidRPr="001B5BC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 조회</w:t>
      </w:r>
    </w:p>
    <w:p w:rsidR="00BD3822" w:rsidRP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bookmarkStart w:id="2" w:name="_Hlk26287811"/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BD3822" w:rsidRPr="00BD3822" w:rsidRDefault="00BD3822" w:rsidP="00BD382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1CB859BF" wp14:editId="002DBA37">
            <wp:extent cx="3764606" cy="548688"/>
            <wp:effectExtent l="0" t="0" r="7620" b="3810"/>
            <wp:docPr id="870" name="그림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bookmarkEnd w:id="2"/>
    <w:p w:rsidR="00BD3822" w:rsidRDefault="00BD3822" w:rsidP="00BD382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drawing>
          <wp:inline distT="0" distB="0" distL="0" distR="0" wp14:anchorId="72440483" wp14:editId="48737648">
            <wp:extent cx="5274945" cy="259715"/>
            <wp:effectExtent l="0" t="0" r="1905" b="6985"/>
            <wp:docPr id="878" name="그림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BD3822">
      <w:p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</w:p>
    <w:p w:rsidR="009213ED" w:rsidRDefault="000E5D42" w:rsidP="00BD382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b/>
          <w:noProof/>
          <w:color w:val="000000" w:themeColor="text1"/>
          <w:sz w:val="24"/>
          <w:szCs w:val="30"/>
          <w:lang w:eastAsia="ko-KR"/>
        </w:rPr>
        <w:drawing>
          <wp:inline distT="0" distB="0" distL="0" distR="0">
            <wp:extent cx="5328744" cy="1998600"/>
            <wp:effectExtent l="0" t="0" r="5715" b="190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369" cy="201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0E4" w:rsidRDefault="00CC00E4" w:rsidP="00BD382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BD3822" w:rsidRDefault="00BD3822" w:rsidP="00BD3822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ID별 보낸 우편 조회</w:t>
      </w:r>
    </w:p>
    <w:p w:rsidR="00BD3822" w:rsidRP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BD3822" w:rsidRPr="00BD3822" w:rsidRDefault="00BD3822" w:rsidP="00BD382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6AEA110C" wp14:editId="108961CA">
            <wp:extent cx="3741744" cy="533446"/>
            <wp:effectExtent l="0" t="0" r="0" b="0"/>
            <wp:docPr id="874" name="그림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46745830" wp14:editId="7313CB8B">
            <wp:extent cx="5274945" cy="2857500"/>
            <wp:effectExtent l="0" t="0" r="1905" b="0"/>
            <wp:docPr id="881" name="그림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D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24"/>
          <w:szCs w:val="30"/>
          <w:lang w:eastAsia="ko-KR"/>
        </w:rPr>
        <w:drawing>
          <wp:inline distT="0" distB="0" distL="0" distR="0">
            <wp:extent cx="5274945" cy="3383915"/>
            <wp:effectExtent l="0" t="0" r="1905" b="6985"/>
            <wp:docPr id="895" name="그림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ED" w:rsidRDefault="009213ED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0E5D42">
      <w:pPr>
        <w:pStyle w:val="af8"/>
        <w:numPr>
          <w:ilvl w:val="0"/>
          <w:numId w:val="38"/>
        </w:numPr>
        <w:ind w:leftChars="182"/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ID별 보낸 택배 조회</w:t>
      </w:r>
    </w:p>
    <w:p w:rsidR="000E5D42" w:rsidRPr="008B4FF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0E5D42" w:rsidRPr="008B4FF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32B34548" wp14:editId="2275BC44">
            <wp:extent cx="5274945" cy="601345"/>
            <wp:effectExtent l="0" t="0" r="1905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0E5D4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19C43FC4" wp14:editId="18CF0B7C">
            <wp:extent cx="5274945" cy="2244725"/>
            <wp:effectExtent l="0" t="0" r="190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24"/>
          <w:szCs w:val="30"/>
          <w:lang w:eastAsia="ko-KR"/>
        </w:rPr>
        <w:drawing>
          <wp:inline distT="0" distB="0" distL="0" distR="0" wp14:anchorId="59F8603F" wp14:editId="289146AD">
            <wp:extent cx="5274945" cy="3383915"/>
            <wp:effectExtent l="0" t="0" r="1905" b="6985"/>
            <wp:docPr id="894" name="그림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42" w:rsidRDefault="000E5D42" w:rsidP="000E5D4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0E5D4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0E5D42">
      <w:p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</w:p>
    <w:p w:rsidR="000E5D42" w:rsidRDefault="000E5D42" w:rsidP="000E5D42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proofErr w:type="spellStart"/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기사별</w:t>
      </w:r>
      <w:proofErr w:type="spellEnd"/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 택배조회</w:t>
      </w:r>
    </w:p>
    <w:p w:rsidR="000E5D42" w:rsidRPr="00633596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0E5D42" w:rsidRPr="00633596" w:rsidRDefault="000E5D42" w:rsidP="000E5D4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76F85F67" wp14:editId="3170D6D3">
            <wp:extent cx="5274945" cy="617220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Pr="00633596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0E5D42" w:rsidRDefault="000E5D42" w:rsidP="000E5D4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50EE1F6A" wp14:editId="5A37F947">
            <wp:extent cx="5274945" cy="3201035"/>
            <wp:effectExtent l="0" t="0" r="1905" b="0"/>
            <wp:docPr id="448" name="그림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D" w:rsidRDefault="009213ED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Default="000E5D4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0E5D42" w:rsidRPr="00BD3822" w:rsidRDefault="000E5D42" w:rsidP="00BD382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</w:p>
    <w:p w:rsidR="00BD3822" w:rsidRDefault="00BD3822" w:rsidP="00BD3822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proofErr w:type="spellStart"/>
      <w:r w:rsidRPr="00BD3822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기사별</w:t>
      </w:r>
      <w:proofErr w:type="spellEnd"/>
      <w:r w:rsidRPr="00BD3822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 우편조회</w:t>
      </w:r>
    </w:p>
    <w:p w:rsidR="00BD3822" w:rsidRP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BD3822" w:rsidRPr="00BD3822" w:rsidRDefault="00BD3822" w:rsidP="00BD382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27B00B0E" wp14:editId="38D84E8C">
            <wp:extent cx="4602879" cy="579170"/>
            <wp:effectExtent l="0" t="0" r="7620" b="0"/>
            <wp:docPr id="875" name="그림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BD3822" w:rsidRDefault="00BD3822" w:rsidP="00BD382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drawing>
          <wp:inline distT="0" distB="0" distL="0" distR="0" wp14:anchorId="0725562F" wp14:editId="6F5F683B">
            <wp:extent cx="5274945" cy="2284730"/>
            <wp:effectExtent l="0" t="0" r="1905" b="1270"/>
            <wp:docPr id="882" name="그림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BD3822" w:rsidRDefault="00BD3822" w:rsidP="00BD3822">
      <w:pPr>
        <w:pStyle w:val="af8"/>
        <w:numPr>
          <w:ilvl w:val="0"/>
          <w:numId w:val="38"/>
        </w:num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proofErr w:type="spellStart"/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기사별</w:t>
      </w:r>
      <w:proofErr w:type="spellEnd"/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 배송지역 조회</w:t>
      </w:r>
    </w:p>
    <w:p w:rsidR="00633596" w:rsidRDefault="00633596" w:rsidP="0063359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633596" w:rsidRPr="00633596" w:rsidRDefault="00633596" w:rsidP="00633596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06010820" wp14:editId="4E07C733">
            <wp:extent cx="1733550" cy="733425"/>
            <wp:effectExtent l="0" t="0" r="0" b="9525"/>
            <wp:docPr id="452" name="그림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6" w:rsidRDefault="00633596" w:rsidP="0063359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633596" w:rsidRDefault="00633596" w:rsidP="00633596">
      <w:pPr>
        <w:rPr>
          <w:noProof/>
          <w:lang w:eastAsia="ko-KR"/>
        </w:rPr>
      </w:pPr>
      <w:r>
        <w:rPr>
          <w:noProof/>
        </w:rPr>
        <w:drawing>
          <wp:inline distT="0" distB="0" distL="0" distR="0" wp14:anchorId="495518AC" wp14:editId="274B8699">
            <wp:extent cx="1671145" cy="2105025"/>
            <wp:effectExtent l="0" t="0" r="5715" b="0"/>
            <wp:docPr id="453" name="그림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72868" cy="210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596">
        <w:rPr>
          <w:noProof/>
          <w:lang w:eastAsia="ko-KR"/>
        </w:rPr>
        <w:t xml:space="preserve"> </w:t>
      </w:r>
      <w:r>
        <w:rPr>
          <w:noProof/>
        </w:rPr>
        <w:drawing>
          <wp:inline distT="0" distB="0" distL="0" distR="0" wp14:anchorId="0B1F34D2" wp14:editId="293FB6AD">
            <wp:extent cx="1587062" cy="1932843"/>
            <wp:effectExtent l="0" t="0" r="0" b="0"/>
            <wp:docPr id="454" name="그림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95909" cy="19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596">
        <w:rPr>
          <w:noProof/>
          <w:lang w:eastAsia="ko-KR"/>
        </w:rPr>
        <w:t xml:space="preserve"> </w:t>
      </w:r>
      <w:r>
        <w:rPr>
          <w:noProof/>
        </w:rPr>
        <w:drawing>
          <wp:inline distT="0" distB="0" distL="0" distR="0" wp14:anchorId="1016CEAA" wp14:editId="1D6793D5">
            <wp:extent cx="1650124" cy="1724025"/>
            <wp:effectExtent l="0" t="0" r="7620" b="0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53566" cy="17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D" w:rsidRDefault="009213ED" w:rsidP="00633596">
      <w:pPr>
        <w:rPr>
          <w:noProof/>
          <w:lang w:eastAsia="ko-KR"/>
        </w:rPr>
      </w:pPr>
    </w:p>
    <w:p w:rsidR="000E5D42" w:rsidRDefault="000E5D42" w:rsidP="000E5D42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우편번호 검색</w:t>
      </w:r>
    </w:p>
    <w:p w:rsidR="000E5D42" w:rsidRPr="00BD382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0E5D42" w:rsidRPr="00BD3822" w:rsidRDefault="000E5D42" w:rsidP="000E5D4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03E05B6C" wp14:editId="511FE486">
            <wp:extent cx="2377646" cy="571550"/>
            <wp:effectExtent l="0" t="0" r="3810" b="0"/>
            <wp:docPr id="877" name="그림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Pr="00BD3822" w:rsidRDefault="000E5D42" w:rsidP="000E5D4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0E5D42" w:rsidRDefault="000E5D42" w:rsidP="000E5D42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drawing>
          <wp:inline distT="0" distB="0" distL="0" distR="0" wp14:anchorId="4F8EBB8D" wp14:editId="31BDE604">
            <wp:extent cx="815411" cy="312447"/>
            <wp:effectExtent l="0" t="0" r="3810" b="0"/>
            <wp:docPr id="883" name="그림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Pr="00BD3822" w:rsidRDefault="000E5D42" w:rsidP="000E5D42">
      <w:p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 w:rsidRPr="000E5D42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drawing>
          <wp:inline distT="0" distB="0" distL="0" distR="0" wp14:anchorId="5D2E0077" wp14:editId="48D4CD57">
            <wp:extent cx="5274945" cy="1779270"/>
            <wp:effectExtent l="0" t="0" r="1905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D" w:rsidRDefault="009213ED" w:rsidP="00633596">
      <w:pPr>
        <w:rPr>
          <w:noProof/>
          <w:lang w:eastAsia="ko-KR"/>
        </w:rPr>
      </w:pPr>
    </w:p>
    <w:p w:rsidR="00633596" w:rsidRDefault="00C07F45" w:rsidP="00633596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C07F45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고객별 계좌정보 조회</w:t>
      </w:r>
    </w:p>
    <w:p w:rsidR="00633596" w:rsidRDefault="00633596" w:rsidP="0063359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633596" w:rsidRPr="00633596" w:rsidRDefault="00633596" w:rsidP="00633596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48403F2B" wp14:editId="7648CCC8">
            <wp:extent cx="4724400" cy="762000"/>
            <wp:effectExtent l="0" t="0" r="0" b="0"/>
            <wp:docPr id="482" name="그림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6" w:rsidRPr="00633596" w:rsidRDefault="00633596" w:rsidP="0063359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633596" w:rsidRDefault="00633596" w:rsidP="0063359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4C770FAE" wp14:editId="3CEC2FA2">
            <wp:extent cx="5272494" cy="2259724"/>
            <wp:effectExtent l="0" t="0" r="4445" b="7620"/>
            <wp:docPr id="483" name="그림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09594" cy="22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6" w:rsidRDefault="00C07F45" w:rsidP="00633596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고객별 예상 수령액 조회</w:t>
      </w:r>
    </w:p>
    <w:p w:rsidR="00633596" w:rsidRDefault="00633596" w:rsidP="0063359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633596" w:rsidRPr="00633596" w:rsidRDefault="00D33CF6" w:rsidP="00633596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523C69E8" wp14:editId="18504E03">
            <wp:extent cx="5274945" cy="590550"/>
            <wp:effectExtent l="0" t="0" r="1905" b="0"/>
            <wp:docPr id="488" name="그림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6" w:rsidRPr="00633596" w:rsidRDefault="00633596" w:rsidP="00633596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63359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633596" w:rsidRDefault="00D33CF6" w:rsidP="00633596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272721BE" wp14:editId="2B7C83E5">
            <wp:extent cx="5274945" cy="3018790"/>
            <wp:effectExtent l="0" t="0" r="1905" b="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C7" w:rsidRDefault="002B1CC7" w:rsidP="00633596">
      <w:p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</w:p>
    <w:p w:rsidR="00BD3822" w:rsidRDefault="00BD3822" w:rsidP="00D33CF6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인기 예금 상품 TOP3</w:t>
      </w:r>
    </w:p>
    <w:p w:rsidR="00BD3822" w:rsidRP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BD3822" w:rsidRPr="00BD3822" w:rsidRDefault="007004FD" w:rsidP="00BD3822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noProof/>
          <w:color w:val="000000" w:themeColor="text1"/>
          <w:sz w:val="24"/>
          <w:szCs w:val="30"/>
          <w:lang w:eastAsia="ko-KR"/>
        </w:rPr>
        <w:drawing>
          <wp:anchor distT="0" distB="0" distL="114300" distR="114300" simplePos="0" relativeHeight="251825664" behindDoc="0" locked="0" layoutInCell="1" allowOverlap="1">
            <wp:simplePos x="0" y="0"/>
            <wp:positionH relativeFrom="column">
              <wp:posOffset>2026416</wp:posOffset>
            </wp:positionH>
            <wp:positionV relativeFrom="paragraph">
              <wp:posOffset>12262</wp:posOffset>
            </wp:positionV>
            <wp:extent cx="3657600" cy="1904634"/>
            <wp:effectExtent l="0" t="0" r="0" b="635"/>
            <wp:wrapNone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822" w:rsidRPr="00BD3822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2394181B" wp14:editId="30322B97">
            <wp:extent cx="1585097" cy="1272650"/>
            <wp:effectExtent l="0" t="0" r="0" b="3810"/>
            <wp:docPr id="876" name="그림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BD3822" w:rsidRDefault="00BD3822" w:rsidP="00BD3822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9213ED" w:rsidRDefault="00BD3822" w:rsidP="009213ED">
      <w:p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BD3822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drawing>
          <wp:inline distT="0" distB="0" distL="0" distR="0" wp14:anchorId="7D104699" wp14:editId="3A830EE9">
            <wp:extent cx="1402202" cy="609653"/>
            <wp:effectExtent l="0" t="0" r="7620" b="0"/>
            <wp:docPr id="884" name="그림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D" w:rsidRDefault="009213ED" w:rsidP="009213ED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</w:pPr>
      <w:r w:rsidRPr="009213ED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직원 이름 및 부서 이름으로 직원 조회</w:t>
      </w:r>
    </w:p>
    <w:p w:rsidR="009213ED" w:rsidRPr="009213ED" w:rsidRDefault="009213ED" w:rsidP="009213ED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9213ED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9213ED" w:rsidRDefault="009213ED" w:rsidP="00D33CF6">
      <w:pPr>
        <w:rPr>
          <w:noProof/>
        </w:rPr>
      </w:pPr>
      <w:r w:rsidRPr="009213ED">
        <w:rPr>
          <w:noProof/>
        </w:rPr>
        <w:drawing>
          <wp:inline distT="0" distB="0" distL="0" distR="0" wp14:anchorId="5E925395" wp14:editId="6CF80D87">
            <wp:extent cx="4244708" cy="594412"/>
            <wp:effectExtent l="0" t="0" r="3810" b="0"/>
            <wp:docPr id="885" name="그림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ED" w:rsidRPr="00D33CF6" w:rsidRDefault="009213ED" w:rsidP="009213ED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D33CF6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9213ED" w:rsidRDefault="009213ED" w:rsidP="00D33CF6">
      <w:pPr>
        <w:rPr>
          <w:noProof/>
        </w:rPr>
      </w:pPr>
      <w:r w:rsidRPr="009213ED">
        <w:rPr>
          <w:noProof/>
        </w:rPr>
        <w:drawing>
          <wp:inline distT="0" distB="0" distL="0" distR="0" wp14:anchorId="76292441" wp14:editId="75165AF5">
            <wp:extent cx="2187130" cy="2598645"/>
            <wp:effectExtent l="0" t="0" r="3810" b="0"/>
            <wp:docPr id="886" name="그림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DB" w:rsidRDefault="00D238DB" w:rsidP="00D33CF6">
      <w:pPr>
        <w:rPr>
          <w:noProof/>
        </w:rPr>
      </w:pPr>
      <w:r>
        <w:rPr>
          <w:noProof/>
        </w:rPr>
        <w:drawing>
          <wp:inline distT="0" distB="0" distL="0" distR="0" wp14:anchorId="27D3D003" wp14:editId="545E8114">
            <wp:extent cx="5274945" cy="2421890"/>
            <wp:effectExtent l="0" t="0" r="1905" b="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DB" w:rsidRDefault="00D238DB" w:rsidP="00D33CF6">
      <w:pPr>
        <w:rPr>
          <w:noProof/>
        </w:rPr>
      </w:pPr>
    </w:p>
    <w:p w:rsidR="00D238DB" w:rsidRDefault="00D238DB" w:rsidP="00D33CF6">
      <w:pPr>
        <w:rPr>
          <w:noProof/>
        </w:rPr>
      </w:pPr>
    </w:p>
    <w:p w:rsidR="00D238DB" w:rsidRDefault="00D238DB" w:rsidP="00D33CF6">
      <w:pPr>
        <w:rPr>
          <w:noProof/>
        </w:rPr>
      </w:pPr>
    </w:p>
    <w:p w:rsidR="00D238DB" w:rsidRDefault="00D238DB" w:rsidP="00D33CF6">
      <w:pPr>
        <w:rPr>
          <w:noProof/>
        </w:rPr>
      </w:pPr>
    </w:p>
    <w:p w:rsidR="00D238DB" w:rsidRDefault="00D238DB" w:rsidP="00D33CF6">
      <w:pPr>
        <w:rPr>
          <w:noProof/>
        </w:rPr>
      </w:pPr>
    </w:p>
    <w:p w:rsidR="00045AEA" w:rsidRPr="00D67E73" w:rsidRDefault="0070778C" w:rsidP="00D67E73">
      <w:pPr>
        <w:pStyle w:val="af8"/>
        <w:numPr>
          <w:ilvl w:val="0"/>
          <w:numId w:val="38"/>
        </w:numPr>
        <w:ind w:leftChars="-18" w:left="360"/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color w:val="000000" w:themeColor="text1"/>
          <w:sz w:val="32"/>
          <w:szCs w:val="30"/>
          <w:lang w:eastAsia="ko-KR"/>
        </w:rPr>
        <w:lastRenderedPageBreak/>
        <w:t>뷰 생성</w:t>
      </w:r>
    </w:p>
    <w:p w:rsidR="0070778C" w:rsidRPr="0070778C" w:rsidRDefault="0070778C" w:rsidP="0070778C">
      <w:pPr>
        <w:pStyle w:val="af8"/>
        <w:numPr>
          <w:ilvl w:val="0"/>
          <w:numId w:val="38"/>
        </w:num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인기 예금 상품의 뷰</w:t>
      </w:r>
    </w:p>
    <w:p w:rsidR="0070778C" w:rsidRDefault="0070778C" w:rsidP="0070778C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&gt;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질의문 작성이 어렵기 때문에 뷰를 만들어 사용</w:t>
      </w:r>
      <w:r w:rsidR="00480744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했습니다</w:t>
      </w:r>
      <w:r w:rsidR="00045AEA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.</w:t>
      </w:r>
    </w:p>
    <w:p w:rsidR="0070778C" w:rsidRPr="008B4FF2" w:rsidRDefault="0070778C" w:rsidP="0070778C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70778C" w:rsidRDefault="0070778C" w:rsidP="0070778C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70778C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1329049E" wp14:editId="27A2D7B9">
            <wp:extent cx="2194750" cy="1737511"/>
            <wp:effectExtent l="0" t="0" r="0" b="0"/>
            <wp:docPr id="887" name="그림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C" w:rsidRDefault="0070778C" w:rsidP="0070778C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70778C" w:rsidRDefault="0070778C" w:rsidP="0070778C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70778C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280413DD" wp14:editId="14F230D6">
            <wp:extent cx="1386960" cy="609653"/>
            <wp:effectExtent l="0" t="0" r="3810" b="0"/>
            <wp:docPr id="890" name="그림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EA" w:rsidRDefault="00045AEA" w:rsidP="0070778C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</w:p>
    <w:p w:rsidR="00045AEA" w:rsidRPr="0070778C" w:rsidRDefault="00045AEA" w:rsidP="00045AEA">
      <w:pPr>
        <w:pStyle w:val="af8"/>
        <w:numPr>
          <w:ilvl w:val="0"/>
          <w:numId w:val="38"/>
        </w:num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택배 조회 뷰</w:t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&gt;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질의문 작성이 어렵고 자주 사용하기 때문에 뷰를 만들어 사용했습니다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.</w:t>
      </w:r>
    </w:p>
    <w:p w:rsidR="00045AEA" w:rsidRPr="008B4FF2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045AEA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4CE3832C" wp14:editId="4F2C17BC">
            <wp:extent cx="5274945" cy="1236345"/>
            <wp:effectExtent l="0" t="0" r="1905" b="1905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045AEA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69975E96" wp14:editId="6F1491C8">
            <wp:extent cx="5274945" cy="200025"/>
            <wp:effectExtent l="0" t="0" r="1905" b="9525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73" w:rsidRDefault="00D67E73" w:rsidP="00045AEA">
      <w:pP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</w:p>
    <w:p w:rsidR="00045AEA" w:rsidRPr="0070778C" w:rsidRDefault="00045AEA" w:rsidP="00045AEA">
      <w:pPr>
        <w:pStyle w:val="af8"/>
        <w:numPr>
          <w:ilvl w:val="0"/>
          <w:numId w:val="38"/>
        </w:numP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우편 조회 뷰</w:t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-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&gt;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질의문 작성이 어렵고 자주 사용하기 때문에 뷰를 만들어 사용했습니다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.</w:t>
      </w:r>
    </w:p>
    <w:p w:rsidR="00045AEA" w:rsidRPr="008B4FF2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질의</w:t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045AEA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24C91F27" wp14:editId="04A6B000">
            <wp:extent cx="4831499" cy="1455546"/>
            <wp:effectExtent l="0" t="0" r="7620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8B4FF2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결과</w:t>
      </w:r>
    </w:p>
    <w:p w:rsidR="00045AEA" w:rsidRDefault="00045AEA" w:rsidP="00045AEA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045AEA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3BC564A2" wp14:editId="2C82D0B8">
            <wp:extent cx="5274945" cy="247015"/>
            <wp:effectExtent l="0" t="0" r="1905" b="635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C" w:rsidRDefault="0070778C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70778C" w:rsidRDefault="0070778C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70778C" w:rsidRDefault="0070778C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613604" w:rsidRDefault="00613604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613604" w:rsidRDefault="00613604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613604" w:rsidRDefault="00613604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B27E76" w:rsidRDefault="00B27E76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045AEA" w:rsidRDefault="00045AEA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045AEA" w:rsidRDefault="00045AEA" w:rsidP="00891F1F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</w:p>
    <w:p w:rsidR="00045AEA" w:rsidRDefault="00045AEA" w:rsidP="00891F1F">
      <w:pPr>
        <w:ind w:firstLine="360"/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</w:pPr>
    </w:p>
    <w:p w:rsidR="00B14D5B" w:rsidRDefault="00891F1F" w:rsidP="00B14D5B">
      <w:pPr>
        <w:ind w:firstLine="360"/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</w:pPr>
      <w:r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lastRenderedPageBreak/>
        <w:t>6</w:t>
      </w:r>
      <w:r w:rsidRPr="00422649">
        <w:rPr>
          <w:rFonts w:asciiTheme="minorEastAsia" w:hAnsiTheme="minorEastAsia" w:cstheme="minorHAnsi"/>
          <w:b/>
          <w:color w:val="FF3B3B"/>
          <w:sz w:val="32"/>
          <w:szCs w:val="30"/>
          <w:lang w:eastAsia="ko-KR"/>
        </w:rPr>
        <w:t xml:space="preserve">. </w:t>
      </w:r>
      <w:r w:rsidRPr="00422649"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기</w:t>
      </w:r>
      <w:r>
        <w:rPr>
          <w:rFonts w:asciiTheme="minorEastAsia" w:hAnsiTheme="minorEastAsia" w:cstheme="minorHAnsi" w:hint="eastAsia"/>
          <w:b/>
          <w:color w:val="FF3B3B"/>
          <w:sz w:val="32"/>
          <w:szCs w:val="30"/>
          <w:lang w:eastAsia="ko-KR"/>
        </w:rPr>
        <w:t>타</w:t>
      </w:r>
    </w:p>
    <w:p w:rsidR="00891F1F" w:rsidRPr="00B14D5B" w:rsidRDefault="00891F1F" w:rsidP="00B14D5B">
      <w:pPr>
        <w:pStyle w:val="af8"/>
        <w:numPr>
          <w:ilvl w:val="0"/>
          <w:numId w:val="38"/>
        </w:numPr>
        <w:rPr>
          <w:rFonts w:asciiTheme="minorEastAsia" w:hAnsiTheme="minorEastAsia" w:cstheme="minorHAnsi"/>
          <w:b/>
          <w:color w:val="000000" w:themeColor="text1"/>
          <w:sz w:val="28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b/>
          <w:color w:val="000000" w:themeColor="text1"/>
          <w:sz w:val="28"/>
          <w:szCs w:val="30"/>
          <w:lang w:eastAsia="ko-KR"/>
        </w:rPr>
        <w:t>데이터를 수집한 방법</w:t>
      </w:r>
      <w:r w:rsidR="009841E3" w:rsidRPr="00B14D5B">
        <w:rPr>
          <w:rFonts w:asciiTheme="minorEastAsia" w:hAnsiTheme="minorEastAsia" w:cstheme="minorHAnsi" w:hint="eastAsia"/>
          <w:b/>
          <w:color w:val="000000" w:themeColor="text1"/>
          <w:sz w:val="28"/>
          <w:szCs w:val="30"/>
          <w:lang w:eastAsia="ko-KR"/>
        </w:rPr>
        <w:t>과 이유</w:t>
      </w:r>
    </w:p>
    <w:p w:rsidR="009841E3" w:rsidRDefault="009841E3" w:rsidP="004D257C">
      <w:pPr>
        <w:ind w:firstLineChars="100" w:firstLine="240"/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인덱스를 사용하는 예를 들기 위해 많은 데이터가 필요하다고 생각했고,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랜덤의 데이터를 만들어 인덱스를 부여해 시간을 비교</w:t>
      </w:r>
      <w:r w:rsidR="00BC3308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해 봤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습니다.</w:t>
      </w:r>
    </w:p>
    <w:p w:rsidR="009A09E7" w:rsidRPr="00045AEA" w:rsidRDefault="00045AEA" w:rsidP="004D257C">
      <w:pPr>
        <w:ind w:firstLineChars="100" w:firstLine="240"/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045AEA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우편 번호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는 우체국에서 제공하는 파일을 받아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파이썬을 사용하여 우편번호와 지역명을 선별하</w:t>
      </w:r>
      <w:r w:rsidR="009841E3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여 약 </w:t>
      </w:r>
      <w:r w:rsidR="009841E3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1000</w:t>
      </w:r>
      <w:r w:rsidR="009841E3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개의 데이터를 받았고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,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그 데이터를 데이터베이스에 입력하였습니다.</w:t>
      </w:r>
    </w:p>
    <w:p w:rsidR="00045AEA" w:rsidRDefault="00045AEA" w:rsidP="009841E3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 w:rsidRPr="00045AEA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drawing>
          <wp:inline distT="0" distB="0" distL="0" distR="0" wp14:anchorId="4D42E749" wp14:editId="336E1B0B">
            <wp:extent cx="5274945" cy="2543503"/>
            <wp:effectExtent l="0" t="0" r="1905" b="9525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84949" cy="25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E3" w:rsidRDefault="009841E3" w:rsidP="004D257C">
      <w:pP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ab/>
      </w:r>
      <w:r w:rsidR="004D257C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 w:rsidRPr="009841E3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택배,</w:t>
      </w:r>
      <w:r w:rsidRPr="009841E3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9841E3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우편,</w:t>
      </w:r>
      <w:r w:rsidRPr="009841E3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9841E3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배달원,</w:t>
      </w:r>
      <w:r w:rsidRPr="009841E3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9841E3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고객,</w:t>
      </w:r>
      <w:r w:rsidRPr="009841E3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9841E3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계좌,</w:t>
      </w:r>
      <w:r w:rsidRPr="009841E3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9841E3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직원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의 데이터는 파이썬을 사용하여 랜덤으로 데이터를 생성하였습니다.</w:t>
      </w:r>
    </w:p>
    <w:p w:rsidR="00045AEA" w:rsidRDefault="00045AEA" w:rsidP="009841E3">
      <w:pPr>
        <w:tabs>
          <w:tab w:val="left" w:pos="876"/>
        </w:tabs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noProof/>
        </w:rPr>
        <w:drawing>
          <wp:inline distT="0" distB="0" distL="0" distR="0" wp14:anchorId="2DF6EBD9" wp14:editId="2F94B0B3">
            <wp:extent cx="5274945" cy="2680970"/>
            <wp:effectExtent l="0" t="0" r="1905" b="508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C" w:rsidRDefault="00BC3308" w:rsidP="009841E3">
      <w:pPr>
        <w:tabs>
          <w:tab w:val="left" w:pos="876"/>
        </w:tabs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lastRenderedPageBreak/>
        <w:t xml:space="preserve">처음 </w:t>
      </w:r>
      <w:r w:rsidR="004D257C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PARCEL </w:t>
      </w:r>
      <w:r w:rsidR="004D257C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릴레이션에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6000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개의 데이터를 삽입하고</w:t>
      </w:r>
      <w:r w:rsidR="004D257C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</w:t>
      </w:r>
      <w:r w:rsidR="004D257C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CUSTID </w:t>
      </w:r>
      <w:r w:rsidR="004D257C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애트리뷰트에 보조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인덱스를 부여했을 때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 w:rsidR="00D67E73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실행시간의 차이가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거의 차이가 없었고</w:t>
      </w:r>
      <w:r w:rsidR="00D67E73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, </w:t>
      </w:r>
      <w:r w:rsidR="00D67E73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이후 </w:t>
      </w:r>
      <w:r w:rsidR="00D67E73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>7</w:t>
      </w:r>
      <w:r w:rsidR="00D67E73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만개를 시도를 했지만 차이가 없었습니다.</w:t>
      </w:r>
      <w:r w:rsidR="00D67E73"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</w:p>
    <w:p w:rsidR="00BC3308" w:rsidRDefault="004D257C" w:rsidP="004D257C">
      <w:pPr>
        <w:tabs>
          <w:tab w:val="left" w:pos="876"/>
        </w:tabs>
        <w:ind w:firstLineChars="100" w:firstLine="24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그래서 저희가 내린 결론은 현재 상황이</w:t>
      </w:r>
      <w:r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릴레이션의 크기가 작아 인덱스가 도움이 되지 않는 상황이라고 판단하고 인덱스를 사용하지 않기로 했습니다.</w:t>
      </w:r>
    </w:p>
    <w:p w:rsidR="00B14D5B" w:rsidRPr="00A12CCA" w:rsidRDefault="00A12CCA" w:rsidP="004D257C">
      <w:pPr>
        <w:tabs>
          <w:tab w:val="left" w:pos="876"/>
        </w:tabs>
        <w:ind w:firstLineChars="100" w:firstLine="240"/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-</w:t>
      </w:r>
      <w: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인덱스 적용 전 </w:t>
      </w:r>
    </w:p>
    <w:p w:rsidR="00B14D5B" w:rsidRDefault="00A12CCA" w:rsidP="004D257C">
      <w:pPr>
        <w:tabs>
          <w:tab w:val="left" w:pos="876"/>
        </w:tabs>
        <w:ind w:firstLineChars="100" w:firstLine="24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24"/>
          <w:szCs w:val="30"/>
          <w:lang w:eastAsia="ko-KR"/>
        </w:rPr>
        <w:drawing>
          <wp:inline distT="0" distB="0" distL="0" distR="0">
            <wp:extent cx="4750435" cy="2858770"/>
            <wp:effectExtent l="0" t="0" r="0" b="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CCA" w:rsidRPr="00A12CCA" w:rsidRDefault="00A12CCA" w:rsidP="00A12CCA">
      <w:pPr>
        <w:tabs>
          <w:tab w:val="left" w:pos="876"/>
        </w:tabs>
        <w:ind w:firstLineChars="100" w:firstLine="240"/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-</w:t>
      </w:r>
      <w:r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인덱스 적용 </w:t>
      </w: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후</w:t>
      </w:r>
      <w:r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 </w:t>
      </w:r>
    </w:p>
    <w:p w:rsidR="00B14D5B" w:rsidRDefault="00A12CCA" w:rsidP="004D257C">
      <w:pPr>
        <w:tabs>
          <w:tab w:val="left" w:pos="876"/>
        </w:tabs>
        <w:ind w:firstLineChars="100" w:firstLine="24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  <w:r>
        <w:rPr>
          <w:rFonts w:asciiTheme="minorEastAsia" w:hAnsiTheme="minorEastAsia" w:cstheme="minorHAnsi"/>
          <w:noProof/>
          <w:color w:val="000000" w:themeColor="text1"/>
          <w:sz w:val="24"/>
          <w:szCs w:val="30"/>
          <w:lang w:eastAsia="ko-KR"/>
        </w:rPr>
        <w:drawing>
          <wp:inline distT="0" distB="0" distL="0" distR="0">
            <wp:extent cx="4572000" cy="2890520"/>
            <wp:effectExtent l="0" t="0" r="0" b="508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B14D5B" w:rsidRDefault="00B14D5B" w:rsidP="004D257C">
      <w:pPr>
        <w:tabs>
          <w:tab w:val="left" w:pos="876"/>
        </w:tabs>
        <w:ind w:firstLineChars="100" w:firstLine="240"/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B14D5B" w:rsidRPr="00B14D5B" w:rsidRDefault="00B14D5B" w:rsidP="00B14D5B">
      <w:pPr>
        <w:pStyle w:val="af8"/>
        <w:numPr>
          <w:ilvl w:val="0"/>
          <w:numId w:val="38"/>
        </w:numPr>
        <w:tabs>
          <w:tab w:val="left" w:pos="876"/>
        </w:tabs>
        <w:rPr>
          <w:rFonts w:asciiTheme="minorEastAsia" w:hAnsiTheme="minorEastAsia" w:cstheme="minorHAnsi"/>
          <w:b/>
          <w:color w:val="000000" w:themeColor="text1"/>
          <w:sz w:val="28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b/>
          <w:color w:val="000000" w:themeColor="text1"/>
          <w:sz w:val="28"/>
          <w:szCs w:val="30"/>
          <w:lang w:eastAsia="ko-KR"/>
        </w:rPr>
        <w:lastRenderedPageBreak/>
        <w:t>시행착오</w:t>
      </w:r>
    </w:p>
    <w:p w:rsidR="00B14D5B" w:rsidRDefault="00B14D5B" w:rsidP="00B14D5B">
      <w:pPr>
        <w:pStyle w:val="af8"/>
        <w:tabs>
          <w:tab w:val="left" w:pos="876"/>
        </w:tabs>
        <w:ind w:left="800"/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-</w:t>
      </w:r>
      <w:r w:rsidRPr="00B14D5B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첫번째 어려움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정규화 과정에서 BCNF까지 정규화를 마쳤음에도 불구하고, 갱신이상이 여전히 지속되는 모습이 보였다. 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해결 및 </w:t>
      </w: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느낀 점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이를 인터넷 검색 및 교수님께 도움을 청하여 해결하고자 하였다. 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ER 다이어그램에서 개념적 설계부터 잘못되어서 갱신이상이 생기고, 정규화 과정은 모든 갱신이상을 해결하는 것이 아닌, 그 수를 줄여주는 것이라는 점을 </w:t>
      </w: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알게 되었다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-</w:t>
      </w:r>
      <w:r w:rsidRPr="00B14D5B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두</w:t>
      </w: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번째</w:t>
      </w: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 xml:space="preserve"> 어려움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우체국 제공 DB 반영하는 것, 정식 홈페이지에서 제공하는 만큼 그 크기가 무척이나 크고 방대했고,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이를 저희가 원하는 형식으로 사용하고자 바꾸는 과정에서 어려움이 많았다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해결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PYTHON 프로그래밍을 통해 많은 양의 데이터를 보다 편하고, 정확하게 사용할 수 있도록 했다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느낀 점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적으면 적다고 말할 수 있는 양의 데이터를 변형하고 이용하는 과정도 이렇게 많은 어려움을 겪었는데, 실제 현실에서 사용되는 데이터베이스들을 설계하고 운영하기 위해선 정말 많은 문제를 겪고 해결해야 할 것 같다</w:t>
      </w:r>
    </w:p>
    <w:p w:rsidR="00B14D5B" w:rsidRDefault="00B14D5B" w:rsidP="00B14D5B">
      <w:pPr>
        <w:tabs>
          <w:tab w:val="left" w:pos="876"/>
        </w:tabs>
        <w:rPr>
          <w:rFonts w:asciiTheme="minorEastAsia" w:hAnsiTheme="minorEastAsia" w:cstheme="minorHAnsi"/>
          <w:color w:val="000000" w:themeColor="text1"/>
          <w:sz w:val="24"/>
          <w:szCs w:val="30"/>
          <w:lang w:eastAsia="ko-KR"/>
        </w:rPr>
      </w:pP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lastRenderedPageBreak/>
        <w:t>-</w:t>
      </w:r>
      <w:r w:rsidRPr="00B14D5B">
        <w:rPr>
          <w:rFonts w:asciiTheme="minorEastAsia" w:hAnsiTheme="minorEastAsia" w:cstheme="minorHAnsi"/>
          <w:b/>
          <w:color w:val="000000" w:themeColor="text1"/>
          <w:sz w:val="24"/>
          <w:szCs w:val="30"/>
          <w:lang w:eastAsia="ko-KR"/>
        </w:rPr>
        <w:t xml:space="preserve"> </w:t>
      </w: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세</w:t>
      </w:r>
      <w:r w:rsidRPr="00B14D5B">
        <w:rPr>
          <w:rFonts w:asciiTheme="minorEastAsia" w:hAnsiTheme="minorEastAsia" w:cstheme="minorHAnsi" w:hint="eastAsia"/>
          <w:b/>
          <w:color w:val="000000" w:themeColor="text1"/>
          <w:sz w:val="24"/>
          <w:szCs w:val="30"/>
          <w:lang w:eastAsia="ko-KR"/>
        </w:rPr>
        <w:t>번째 어려움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데이터를 넣을 때, 많은 수의 데이터를 넣는</w:t>
      </w:r>
      <w:r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</w:t>
      </w: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만큼 많은 제약조건들을 </w:t>
      </w: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신경 써야</w:t>
      </w: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 xml:space="preserve"> 했고, 저희가 고안한 ER스키마에 따른 관계는 없지만, 실질적으로 데이터를 넣는 상황에선 이어져야 하는 경우도 많았고, 반대로 실세계에선 연관이 있는 정보들이, 데이터베이스 질의를 위해선 연결되지 않는 경우가 좋은 경우도 많았다.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해결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처음 ER스키마를 철저하게 고안하고자 했다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느낀 점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더 나은 데이터 베이스를 설계할 때, 생길 수 있는 문제를 ER 단계에서 처음부터 고안하고 대처하기는 힘들고, 후에 데이터 삽입에서 알 수 있을 것 같다</w:t>
      </w:r>
    </w:p>
    <w:p w:rsidR="00B14D5B" w:rsidRPr="00B14D5B" w:rsidRDefault="00B14D5B" w:rsidP="00B14D5B">
      <w:pPr>
        <w:tabs>
          <w:tab w:val="left" w:pos="876"/>
        </w:tabs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</w:pPr>
      <w:r w:rsidRPr="00B14D5B">
        <w:rPr>
          <w:rFonts w:asciiTheme="minorEastAsia" w:hAnsiTheme="minorEastAsia" w:cstheme="minorHAnsi" w:hint="eastAsia"/>
          <w:color w:val="000000" w:themeColor="text1"/>
          <w:sz w:val="24"/>
          <w:szCs w:val="30"/>
          <w:lang w:eastAsia="ko-KR"/>
        </w:rPr>
        <w:t>그리고 설계과정을 반복해야, 좋은 데이터 베이스 설계가 될 수 있을 것 같다</w:t>
      </w:r>
    </w:p>
    <w:sectPr w:rsidR="00B14D5B" w:rsidRPr="00B14D5B" w:rsidSect="00F51D90">
      <w:headerReference w:type="even" r:id="rId116"/>
      <w:footerReference w:type="even" r:id="rId117"/>
      <w:footerReference w:type="default" r:id="rId118"/>
      <w:type w:val="continuous"/>
      <w:pgSz w:w="11907" w:h="16839" w:code="9"/>
      <w:pgMar w:top="810" w:right="1800" w:bottom="1440" w:left="1800" w:header="720" w:footer="725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0BB9" w:rsidRDefault="007A0BB9">
      <w:r>
        <w:separator/>
      </w:r>
    </w:p>
  </w:endnote>
  <w:endnote w:type="continuationSeparator" w:id="0">
    <w:p w:rsidR="007A0BB9" w:rsidRDefault="007A0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AEA" w:rsidRDefault="00045AEA">
    <w:pPr>
      <w:pStyle w:val="aff1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Content>
        <w:r>
          <w:rPr>
            <w:rFonts w:asciiTheme="majorHAnsi" w:eastAsiaTheme="majorEastAsia" w:hAnsiTheme="majorHAnsi" w:cstheme="majorBidi"/>
          </w:rPr>
          <w:t>[Type text]</w:t>
        </w:r>
      </w:sdtContent>
    </w:sdt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5C0F56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noProof/>
        <w:lang w:eastAsia="ko-KR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E4E59A6" wp14:editId="0ED1F7B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151E0403" id="Group 441" o:spid="_x0000_s1026" style="position:absolute;left:0;text-align:left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181898" wp14:editId="3F744A26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63B8845" id="Rectangle 444" o:spid="_x0000_s1026" style="position:absolute;left:0;text-align:left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B4D5FDB" wp14:editId="12633C6A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1D11991" id="Rectangle 445" o:spid="_x0000_s1026" style="position:absolute;left:0;text-align:left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  <w:lang w:val="ko-KR" w:eastAsia="ko-KR"/>
      </w:rPr>
      <w:id w:val="-673493290"/>
      <w:docPartObj>
        <w:docPartGallery w:val="Page Numbers (Bottom of Page)"/>
        <w:docPartUnique/>
      </w:docPartObj>
    </w:sdtPr>
    <w:sdtContent>
      <w:p w:rsidR="00045AEA" w:rsidRDefault="00045AEA">
        <w:pPr>
          <w:pStyle w:val="aff1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ko-KR" w:eastAsia="ko-KR"/>
          </w:rPr>
          <w:t xml:space="preserve">~ </w:t>
        </w:r>
        <w:r>
          <w:rPr>
            <w:rFonts w:cs="Times New Roman"/>
          </w:rPr>
          <w:fldChar w:fldCharType="begin"/>
        </w:r>
        <w:r>
          <w:instrText>PAGE    \* MERGEFORMAT</w:instrText>
        </w:r>
        <w:r>
          <w:rPr>
            <w:rFonts w:cs="Times New Roman"/>
          </w:rPr>
          <w:fldChar w:fldCharType="separate"/>
        </w:r>
        <w:r w:rsidRPr="0053044F">
          <w:rPr>
            <w:rFonts w:asciiTheme="majorHAnsi" w:eastAsiaTheme="majorEastAsia" w:hAnsiTheme="majorHAnsi" w:cstheme="majorBidi"/>
            <w:noProof/>
            <w:sz w:val="28"/>
            <w:szCs w:val="28"/>
            <w:lang w:val="ko-KR" w:eastAsia="ko-KR"/>
          </w:rPr>
          <w:t>27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ko-KR" w:eastAsia="ko-KR"/>
          </w:rPr>
          <w:t xml:space="preserve"> ~</w:t>
        </w:r>
      </w:p>
    </w:sdtContent>
  </w:sdt>
  <w:p w:rsidR="00045AEA" w:rsidRDefault="00045AEA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0BB9" w:rsidRDefault="007A0BB9">
      <w:r>
        <w:separator/>
      </w:r>
    </w:p>
  </w:footnote>
  <w:footnote w:type="continuationSeparator" w:id="0">
    <w:p w:rsidR="007A0BB9" w:rsidRDefault="007A0BB9">
      <w:r>
        <w:separator/>
      </w:r>
    </w:p>
  </w:footnote>
  <w:footnote w:type="continuationNotice" w:id="1">
    <w:p w:rsidR="007A0BB9" w:rsidRDefault="007A0BB9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AEA" w:rsidRDefault="00045AEA">
    <w:pPr>
      <w:pStyle w:val="aff2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045AEA" w:rsidRDefault="00045AEA">
    <w:pPr>
      <w:pStyle w:val="aff2"/>
    </w:pPr>
    <w:r>
      <w:rPr>
        <w:rFonts w:asciiTheme="majorHAnsi" w:eastAsiaTheme="majorEastAsia" w:hAnsiTheme="majorHAnsi" w:cstheme="majorBidi"/>
        <w:noProof/>
        <w:lang w:eastAsia="ko-KR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C5A8BC" wp14:editId="3EE7197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1942001A" id="Group 468" o:spid="_x0000_s1026" style="position:absolute;left:0;text-align:left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ko-K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2C832DC" wp14:editId="1553F2D9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30BF3FA5" id="Rectangle 471" o:spid="_x0000_s1026" style="position:absolute;left:0;text-align:left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ko-K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09828E7" wp14:editId="7865F6FD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352E255A" id="Rectangle 472" o:spid="_x0000_s1026" style="position:absolute;left:0;text-align:left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1" w15:restartNumberingAfterBreak="0">
    <w:nsid w:val="05D27646"/>
    <w:multiLevelType w:val="hybridMultilevel"/>
    <w:tmpl w:val="34CE3864"/>
    <w:lvl w:ilvl="0" w:tplc="D1FC31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D26B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4237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5270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A00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F07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0A6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7078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D08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DA210B"/>
    <w:multiLevelType w:val="hybridMultilevel"/>
    <w:tmpl w:val="C226CA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7E33914"/>
    <w:multiLevelType w:val="hybridMultilevel"/>
    <w:tmpl w:val="BA6C536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87066A9"/>
    <w:multiLevelType w:val="hybridMultilevel"/>
    <w:tmpl w:val="7EA4C30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1B0D14"/>
    <w:multiLevelType w:val="hybridMultilevel"/>
    <w:tmpl w:val="6F6048F0"/>
    <w:lvl w:ilvl="0" w:tplc="828842CC">
      <w:start w:val="1"/>
      <w:numFmt w:val="decimal"/>
      <w:lvlText w:val="%1."/>
      <w:lvlJc w:val="left"/>
      <w:pPr>
        <w:ind w:left="7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1F38A3"/>
    <w:multiLevelType w:val="multilevel"/>
    <w:tmpl w:val="1932F644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40" w:hanging="2160"/>
      </w:pPr>
      <w:rPr>
        <w:rFonts w:hint="default"/>
      </w:rPr>
    </w:lvl>
  </w:abstractNum>
  <w:abstractNum w:abstractNumId="7" w15:restartNumberingAfterBreak="0">
    <w:nsid w:val="1100547F"/>
    <w:multiLevelType w:val="hybridMultilevel"/>
    <w:tmpl w:val="908CCB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9A4099"/>
    <w:multiLevelType w:val="hybridMultilevel"/>
    <w:tmpl w:val="E02CB4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AE9068E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0" w15:restartNumberingAfterBreak="0">
    <w:nsid w:val="1D602F2F"/>
    <w:multiLevelType w:val="hybridMultilevel"/>
    <w:tmpl w:val="D9B0CF02"/>
    <w:lvl w:ilvl="0" w:tplc="23FE0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D86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348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F047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DC5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B2C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16F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064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F26F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0578F6"/>
    <w:multiLevelType w:val="multilevel"/>
    <w:tmpl w:val="8F540BF2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0D73E7"/>
    <w:multiLevelType w:val="hybridMultilevel"/>
    <w:tmpl w:val="5410593E"/>
    <w:lvl w:ilvl="0" w:tplc="1D105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E6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227B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00B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2663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2C6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D607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2CF9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90F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6717423"/>
    <w:multiLevelType w:val="hybridMultilevel"/>
    <w:tmpl w:val="A4363A3E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79D6B16"/>
    <w:multiLevelType w:val="hybridMultilevel"/>
    <w:tmpl w:val="D3DAC9D6"/>
    <w:lvl w:ilvl="0" w:tplc="63EE3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8F908CC"/>
    <w:multiLevelType w:val="hybridMultilevel"/>
    <w:tmpl w:val="4090525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90F6531"/>
    <w:multiLevelType w:val="hybridMultilevel"/>
    <w:tmpl w:val="C36EE52C"/>
    <w:lvl w:ilvl="0" w:tplc="51C8C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10F4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C8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42F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227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40AB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64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4EC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C29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34A4D71"/>
    <w:multiLevelType w:val="hybridMultilevel"/>
    <w:tmpl w:val="6B064790"/>
    <w:lvl w:ilvl="0" w:tplc="EFB828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257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A4A1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58AC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CE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34FE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289B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0A3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405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37C61DD"/>
    <w:multiLevelType w:val="hybridMultilevel"/>
    <w:tmpl w:val="5216699C"/>
    <w:lvl w:ilvl="0" w:tplc="EFD44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1CD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FEF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DC48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986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4E14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7EDB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0C2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2C72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4072E95"/>
    <w:multiLevelType w:val="hybridMultilevel"/>
    <w:tmpl w:val="9BEC3C0E"/>
    <w:lvl w:ilvl="0" w:tplc="18B43232">
      <w:numFmt w:val="bullet"/>
      <w:lvlText w:val="-"/>
      <w:lvlJc w:val="left"/>
      <w:pPr>
        <w:ind w:left="80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5861D8B"/>
    <w:multiLevelType w:val="hybridMultilevel"/>
    <w:tmpl w:val="4EEC37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9CF6A7C"/>
    <w:multiLevelType w:val="hybridMultilevel"/>
    <w:tmpl w:val="DFC65DB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3A3E246A"/>
    <w:multiLevelType w:val="hybridMultilevel"/>
    <w:tmpl w:val="6FAC97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D441F21"/>
    <w:multiLevelType w:val="multilevel"/>
    <w:tmpl w:val="AC74733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25" w15:restartNumberingAfterBreak="0">
    <w:nsid w:val="414F3C4E"/>
    <w:multiLevelType w:val="hybridMultilevel"/>
    <w:tmpl w:val="934A03C2"/>
    <w:lvl w:ilvl="0" w:tplc="2BD4BA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517560F"/>
    <w:multiLevelType w:val="hybridMultilevel"/>
    <w:tmpl w:val="698EC600"/>
    <w:lvl w:ilvl="0" w:tplc="646AA9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422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FE48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3E02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20E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2E3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B07F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6CBD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F0A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6D93AE4"/>
    <w:multiLevelType w:val="hybridMultilevel"/>
    <w:tmpl w:val="D65C3674"/>
    <w:lvl w:ilvl="0" w:tplc="8C82FFB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D343F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3CD9A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7645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BA17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469D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2A8BD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0A9FB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2E08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1F2AD5"/>
    <w:multiLevelType w:val="hybridMultilevel"/>
    <w:tmpl w:val="B36CC4DE"/>
    <w:lvl w:ilvl="0" w:tplc="13DC3A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882C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2643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4C40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323B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DABC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A81F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CAA2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8EA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A23536F"/>
    <w:multiLevelType w:val="hybridMultilevel"/>
    <w:tmpl w:val="AEB25ADA"/>
    <w:lvl w:ilvl="0" w:tplc="CB1C99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532B6E"/>
    <w:multiLevelType w:val="hybridMultilevel"/>
    <w:tmpl w:val="7894336A"/>
    <w:lvl w:ilvl="0" w:tplc="18B43232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EBF40BA"/>
    <w:multiLevelType w:val="hybridMultilevel"/>
    <w:tmpl w:val="B776C8FE"/>
    <w:lvl w:ilvl="0" w:tplc="5518D5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C86E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BEEB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3A63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0C14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8E0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04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A8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1616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F8B414E"/>
    <w:multiLevelType w:val="hybridMultilevel"/>
    <w:tmpl w:val="13DC44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20F48D0"/>
    <w:multiLevelType w:val="hybridMultilevel"/>
    <w:tmpl w:val="50C87174"/>
    <w:lvl w:ilvl="0" w:tplc="10B2D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A4A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608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3024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920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B8F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E1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3EF4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DAB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58C273B"/>
    <w:multiLevelType w:val="multilevel"/>
    <w:tmpl w:val="61D80F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22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45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64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87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29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8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7160" w:hanging="1800"/>
      </w:pPr>
      <w:rPr>
        <w:rFonts w:hint="default"/>
      </w:rPr>
    </w:lvl>
  </w:abstractNum>
  <w:abstractNum w:abstractNumId="35" w15:restartNumberingAfterBreak="0">
    <w:nsid w:val="572D1C78"/>
    <w:multiLevelType w:val="hybridMultilevel"/>
    <w:tmpl w:val="7D7A2850"/>
    <w:lvl w:ilvl="0" w:tplc="63EE3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7371A07"/>
    <w:multiLevelType w:val="hybridMultilevel"/>
    <w:tmpl w:val="13983020"/>
    <w:lvl w:ilvl="0" w:tplc="63EE341C">
      <w:numFmt w:val="bullet"/>
      <w:lvlText w:val=""/>
      <w:lvlJc w:val="left"/>
      <w:pPr>
        <w:ind w:left="502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37" w15:restartNumberingAfterBreak="0">
    <w:nsid w:val="575F290C"/>
    <w:multiLevelType w:val="multilevel"/>
    <w:tmpl w:val="BA3ADD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38" w15:restartNumberingAfterBreak="0">
    <w:nsid w:val="58101B40"/>
    <w:multiLevelType w:val="hybridMultilevel"/>
    <w:tmpl w:val="9EF8067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1292CD8"/>
    <w:multiLevelType w:val="hybridMultilevel"/>
    <w:tmpl w:val="119498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17F1DA0"/>
    <w:multiLevelType w:val="hybridMultilevel"/>
    <w:tmpl w:val="483EEE48"/>
    <w:lvl w:ilvl="0" w:tplc="2BD4BA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347753C"/>
    <w:multiLevelType w:val="hybridMultilevel"/>
    <w:tmpl w:val="B202AECE"/>
    <w:lvl w:ilvl="0" w:tplc="63EE3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7F736CB"/>
    <w:multiLevelType w:val="hybridMultilevel"/>
    <w:tmpl w:val="B6F8DEBA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3" w15:restartNumberingAfterBreak="0">
    <w:nsid w:val="6B764CFE"/>
    <w:multiLevelType w:val="hybridMultilevel"/>
    <w:tmpl w:val="EDC67A1A"/>
    <w:lvl w:ilvl="0" w:tplc="D026C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240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7E3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2A45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07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D4C5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EE8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AC4A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380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6C4C6239"/>
    <w:multiLevelType w:val="hybridMultilevel"/>
    <w:tmpl w:val="581226FA"/>
    <w:lvl w:ilvl="0" w:tplc="C7BCF072">
      <w:start w:val="1"/>
      <w:numFmt w:val="decimal"/>
      <w:lvlText w:val="%1."/>
      <w:lvlJc w:val="left"/>
      <w:pPr>
        <w:ind w:left="1919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45" w15:restartNumberingAfterBreak="0">
    <w:nsid w:val="70E30F8F"/>
    <w:multiLevelType w:val="hybridMultilevel"/>
    <w:tmpl w:val="BED21CA4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bullet"/>
        <w:pStyle w:val="a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2">
    <w:abstractNumId w:val="11"/>
  </w:num>
  <w:num w:numId="3">
    <w:abstractNumId w:val="44"/>
  </w:num>
  <w:num w:numId="4">
    <w:abstractNumId w:val="34"/>
  </w:num>
  <w:num w:numId="5">
    <w:abstractNumId w:val="5"/>
  </w:num>
  <w:num w:numId="6">
    <w:abstractNumId w:val="37"/>
  </w:num>
  <w:num w:numId="7">
    <w:abstractNumId w:val="30"/>
  </w:num>
  <w:num w:numId="8">
    <w:abstractNumId w:val="24"/>
  </w:num>
  <w:num w:numId="9">
    <w:abstractNumId w:val="3"/>
  </w:num>
  <w:num w:numId="10">
    <w:abstractNumId w:val="6"/>
  </w:num>
  <w:num w:numId="11">
    <w:abstractNumId w:val="19"/>
  </w:num>
  <w:num w:numId="12">
    <w:abstractNumId w:val="31"/>
  </w:num>
  <w:num w:numId="13">
    <w:abstractNumId w:val="1"/>
  </w:num>
  <w:num w:numId="14">
    <w:abstractNumId w:val="33"/>
  </w:num>
  <w:num w:numId="15">
    <w:abstractNumId w:val="10"/>
  </w:num>
  <w:num w:numId="16">
    <w:abstractNumId w:val="18"/>
  </w:num>
  <w:num w:numId="17">
    <w:abstractNumId w:val="26"/>
  </w:num>
  <w:num w:numId="18">
    <w:abstractNumId w:val="43"/>
  </w:num>
  <w:num w:numId="19">
    <w:abstractNumId w:val="17"/>
  </w:num>
  <w:num w:numId="20">
    <w:abstractNumId w:val="28"/>
  </w:num>
  <w:num w:numId="21">
    <w:abstractNumId w:val="13"/>
  </w:num>
  <w:num w:numId="22">
    <w:abstractNumId w:val="40"/>
  </w:num>
  <w:num w:numId="23">
    <w:abstractNumId w:val="25"/>
  </w:num>
  <w:num w:numId="2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8"/>
  </w:num>
  <w:num w:numId="28">
    <w:abstractNumId w:val="2"/>
  </w:num>
  <w:num w:numId="29">
    <w:abstractNumId w:val="29"/>
  </w:num>
  <w:num w:numId="30">
    <w:abstractNumId w:val="45"/>
  </w:num>
  <w:num w:numId="31">
    <w:abstractNumId w:val="42"/>
  </w:num>
  <w:num w:numId="32">
    <w:abstractNumId w:val="39"/>
  </w:num>
  <w:num w:numId="33">
    <w:abstractNumId w:val="16"/>
  </w:num>
  <w:num w:numId="34">
    <w:abstractNumId w:val="20"/>
  </w:num>
  <w:num w:numId="35">
    <w:abstractNumId w:val="21"/>
  </w:num>
  <w:num w:numId="36">
    <w:abstractNumId w:val="32"/>
  </w:num>
  <w:num w:numId="37">
    <w:abstractNumId w:val="7"/>
  </w:num>
  <w:num w:numId="38">
    <w:abstractNumId w:val="38"/>
  </w:num>
  <w:num w:numId="39">
    <w:abstractNumId w:val="23"/>
  </w:num>
  <w:num w:numId="40">
    <w:abstractNumId w:val="4"/>
  </w:num>
  <w:num w:numId="41">
    <w:abstractNumId w:val="14"/>
  </w:num>
  <w:num w:numId="42">
    <w:abstractNumId w:val="41"/>
  </w:num>
  <w:num w:numId="43">
    <w:abstractNumId w:val="36"/>
  </w:num>
  <w:num w:numId="44">
    <w:abstractNumId w:val="15"/>
  </w:num>
  <w:num w:numId="45">
    <w:abstractNumId w:val="35"/>
  </w:num>
  <w:num w:numId="46">
    <w:abstractNumId w:val="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removePersonalInformation/>
  <w:removeDateAndTime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E1"/>
    <w:rsid w:val="00007C40"/>
    <w:rsid w:val="00010DEA"/>
    <w:rsid w:val="00010E4E"/>
    <w:rsid w:val="00030266"/>
    <w:rsid w:val="00032D04"/>
    <w:rsid w:val="00033F9B"/>
    <w:rsid w:val="000342B5"/>
    <w:rsid w:val="00045AEA"/>
    <w:rsid w:val="000464FA"/>
    <w:rsid w:val="0005140B"/>
    <w:rsid w:val="000702B5"/>
    <w:rsid w:val="00070CBD"/>
    <w:rsid w:val="000725FB"/>
    <w:rsid w:val="000853DE"/>
    <w:rsid w:val="00087DF7"/>
    <w:rsid w:val="00092630"/>
    <w:rsid w:val="00094304"/>
    <w:rsid w:val="00096216"/>
    <w:rsid w:val="000B46CE"/>
    <w:rsid w:val="000B4DA0"/>
    <w:rsid w:val="000B5830"/>
    <w:rsid w:val="000B58DE"/>
    <w:rsid w:val="000B7B00"/>
    <w:rsid w:val="000B7F56"/>
    <w:rsid w:val="000C0989"/>
    <w:rsid w:val="000D16D3"/>
    <w:rsid w:val="000D2264"/>
    <w:rsid w:val="000E1F82"/>
    <w:rsid w:val="000E2C66"/>
    <w:rsid w:val="000E5D42"/>
    <w:rsid w:val="000E7C26"/>
    <w:rsid w:val="000F0850"/>
    <w:rsid w:val="000F34D4"/>
    <w:rsid w:val="001002C3"/>
    <w:rsid w:val="0010043F"/>
    <w:rsid w:val="001024D7"/>
    <w:rsid w:val="001242E2"/>
    <w:rsid w:val="00125087"/>
    <w:rsid w:val="00127625"/>
    <w:rsid w:val="00132846"/>
    <w:rsid w:val="00135810"/>
    <w:rsid w:val="00146DFC"/>
    <w:rsid w:val="00150680"/>
    <w:rsid w:val="00150B4B"/>
    <w:rsid w:val="00151BA9"/>
    <w:rsid w:val="00156C83"/>
    <w:rsid w:val="0017488E"/>
    <w:rsid w:val="0017501D"/>
    <w:rsid w:val="0018009C"/>
    <w:rsid w:val="0018487B"/>
    <w:rsid w:val="00191470"/>
    <w:rsid w:val="00194E91"/>
    <w:rsid w:val="001A75FF"/>
    <w:rsid w:val="001B540A"/>
    <w:rsid w:val="001B5BC5"/>
    <w:rsid w:val="001B7062"/>
    <w:rsid w:val="001C66BB"/>
    <w:rsid w:val="001D0387"/>
    <w:rsid w:val="001D78F1"/>
    <w:rsid w:val="001D792F"/>
    <w:rsid w:val="001E046B"/>
    <w:rsid w:val="001E0708"/>
    <w:rsid w:val="001E0899"/>
    <w:rsid w:val="001E2A61"/>
    <w:rsid w:val="001E5613"/>
    <w:rsid w:val="001E72B4"/>
    <w:rsid w:val="001F1731"/>
    <w:rsid w:val="001F2FA3"/>
    <w:rsid w:val="002071F7"/>
    <w:rsid w:val="0021005A"/>
    <w:rsid w:val="002123EA"/>
    <w:rsid w:val="00216F64"/>
    <w:rsid w:val="002242B2"/>
    <w:rsid w:val="002340E7"/>
    <w:rsid w:val="00234924"/>
    <w:rsid w:val="00234F84"/>
    <w:rsid w:val="00242897"/>
    <w:rsid w:val="002456F2"/>
    <w:rsid w:val="00245C87"/>
    <w:rsid w:val="002461FE"/>
    <w:rsid w:val="0026637B"/>
    <w:rsid w:val="00267F18"/>
    <w:rsid w:val="00271051"/>
    <w:rsid w:val="00271E45"/>
    <w:rsid w:val="00285E9D"/>
    <w:rsid w:val="00287897"/>
    <w:rsid w:val="00292CE8"/>
    <w:rsid w:val="00297455"/>
    <w:rsid w:val="002A016D"/>
    <w:rsid w:val="002A07CB"/>
    <w:rsid w:val="002A291E"/>
    <w:rsid w:val="002B1CC7"/>
    <w:rsid w:val="002C0F98"/>
    <w:rsid w:val="002C2E1C"/>
    <w:rsid w:val="002C5511"/>
    <w:rsid w:val="002C5C2E"/>
    <w:rsid w:val="002D1891"/>
    <w:rsid w:val="002D58C5"/>
    <w:rsid w:val="002E042E"/>
    <w:rsid w:val="002E13F3"/>
    <w:rsid w:val="002E1DA3"/>
    <w:rsid w:val="002E4A3D"/>
    <w:rsid w:val="002F116B"/>
    <w:rsid w:val="002F4D35"/>
    <w:rsid w:val="00303B84"/>
    <w:rsid w:val="00327EAF"/>
    <w:rsid w:val="003311FA"/>
    <w:rsid w:val="00331D51"/>
    <w:rsid w:val="00340435"/>
    <w:rsid w:val="003454C9"/>
    <w:rsid w:val="00355FB6"/>
    <w:rsid w:val="00357489"/>
    <w:rsid w:val="0036070A"/>
    <w:rsid w:val="003622C7"/>
    <w:rsid w:val="0037530E"/>
    <w:rsid w:val="00376956"/>
    <w:rsid w:val="00383A3E"/>
    <w:rsid w:val="003910E1"/>
    <w:rsid w:val="003A2CAB"/>
    <w:rsid w:val="003A746B"/>
    <w:rsid w:val="003B139C"/>
    <w:rsid w:val="003B620C"/>
    <w:rsid w:val="003C158A"/>
    <w:rsid w:val="003C18DA"/>
    <w:rsid w:val="003C6F82"/>
    <w:rsid w:val="003E4D10"/>
    <w:rsid w:val="003F54D1"/>
    <w:rsid w:val="00413E8B"/>
    <w:rsid w:val="00422649"/>
    <w:rsid w:val="00422AC5"/>
    <w:rsid w:val="00425CB9"/>
    <w:rsid w:val="00440FCC"/>
    <w:rsid w:val="00453A4A"/>
    <w:rsid w:val="00460EEC"/>
    <w:rsid w:val="004620DA"/>
    <w:rsid w:val="00462974"/>
    <w:rsid w:val="004668EE"/>
    <w:rsid w:val="004708AD"/>
    <w:rsid w:val="00474AA5"/>
    <w:rsid w:val="00480744"/>
    <w:rsid w:val="004834FE"/>
    <w:rsid w:val="004838CE"/>
    <w:rsid w:val="004864FA"/>
    <w:rsid w:val="00490ACB"/>
    <w:rsid w:val="00495423"/>
    <w:rsid w:val="004A51BD"/>
    <w:rsid w:val="004B622E"/>
    <w:rsid w:val="004C6F35"/>
    <w:rsid w:val="004D257C"/>
    <w:rsid w:val="004D6BEC"/>
    <w:rsid w:val="004E798E"/>
    <w:rsid w:val="004F1196"/>
    <w:rsid w:val="004F4A36"/>
    <w:rsid w:val="004F5CB6"/>
    <w:rsid w:val="005140FB"/>
    <w:rsid w:val="00515EC0"/>
    <w:rsid w:val="005178E0"/>
    <w:rsid w:val="00521FF5"/>
    <w:rsid w:val="005301B6"/>
    <w:rsid w:val="0053044F"/>
    <w:rsid w:val="005346C4"/>
    <w:rsid w:val="0053603B"/>
    <w:rsid w:val="00544B0F"/>
    <w:rsid w:val="0054794E"/>
    <w:rsid w:val="00555AB1"/>
    <w:rsid w:val="00557FB7"/>
    <w:rsid w:val="00566369"/>
    <w:rsid w:val="00570E86"/>
    <w:rsid w:val="00576707"/>
    <w:rsid w:val="00591876"/>
    <w:rsid w:val="005A390E"/>
    <w:rsid w:val="005A7659"/>
    <w:rsid w:val="005C0F56"/>
    <w:rsid w:val="005D0738"/>
    <w:rsid w:val="005E22BF"/>
    <w:rsid w:val="005E6AF1"/>
    <w:rsid w:val="005E6C5B"/>
    <w:rsid w:val="005F0DD3"/>
    <w:rsid w:val="005F39D4"/>
    <w:rsid w:val="005F3B8D"/>
    <w:rsid w:val="005F52ED"/>
    <w:rsid w:val="00613604"/>
    <w:rsid w:val="00633596"/>
    <w:rsid w:val="00651403"/>
    <w:rsid w:val="00660DF0"/>
    <w:rsid w:val="0066326B"/>
    <w:rsid w:val="00663802"/>
    <w:rsid w:val="00663989"/>
    <w:rsid w:val="00667555"/>
    <w:rsid w:val="00671A58"/>
    <w:rsid w:val="00680EB3"/>
    <w:rsid w:val="00683EEA"/>
    <w:rsid w:val="00697ACE"/>
    <w:rsid w:val="006A4195"/>
    <w:rsid w:val="006B3EBF"/>
    <w:rsid w:val="006B7F76"/>
    <w:rsid w:val="006D1D19"/>
    <w:rsid w:val="006D36ED"/>
    <w:rsid w:val="006E0AC8"/>
    <w:rsid w:val="006E58EB"/>
    <w:rsid w:val="006E6AEE"/>
    <w:rsid w:val="006E6EA6"/>
    <w:rsid w:val="006F3D9D"/>
    <w:rsid w:val="006F6DA7"/>
    <w:rsid w:val="007004FD"/>
    <w:rsid w:val="0070757B"/>
    <w:rsid w:val="0070778C"/>
    <w:rsid w:val="007123A2"/>
    <w:rsid w:val="00712EF8"/>
    <w:rsid w:val="0071545C"/>
    <w:rsid w:val="00716406"/>
    <w:rsid w:val="0072079F"/>
    <w:rsid w:val="00721855"/>
    <w:rsid w:val="00732A8C"/>
    <w:rsid w:val="00737A0E"/>
    <w:rsid w:val="00744008"/>
    <w:rsid w:val="0076661E"/>
    <w:rsid w:val="0077538A"/>
    <w:rsid w:val="00782D34"/>
    <w:rsid w:val="00782EBA"/>
    <w:rsid w:val="00785966"/>
    <w:rsid w:val="00785BB4"/>
    <w:rsid w:val="007876E5"/>
    <w:rsid w:val="007905C4"/>
    <w:rsid w:val="00790B18"/>
    <w:rsid w:val="007911F0"/>
    <w:rsid w:val="00791CB1"/>
    <w:rsid w:val="0079253D"/>
    <w:rsid w:val="007A0BB9"/>
    <w:rsid w:val="007A50F0"/>
    <w:rsid w:val="007B1DF7"/>
    <w:rsid w:val="007B268B"/>
    <w:rsid w:val="007C5B2C"/>
    <w:rsid w:val="007C7F73"/>
    <w:rsid w:val="007D0068"/>
    <w:rsid w:val="007D6B49"/>
    <w:rsid w:val="007D7972"/>
    <w:rsid w:val="007E1B29"/>
    <w:rsid w:val="007E71E1"/>
    <w:rsid w:val="007F284B"/>
    <w:rsid w:val="0081448C"/>
    <w:rsid w:val="00816CE9"/>
    <w:rsid w:val="00817C34"/>
    <w:rsid w:val="00824D21"/>
    <w:rsid w:val="0082660A"/>
    <w:rsid w:val="008361A9"/>
    <w:rsid w:val="00862CB0"/>
    <w:rsid w:val="00863BF5"/>
    <w:rsid w:val="0086654F"/>
    <w:rsid w:val="00871880"/>
    <w:rsid w:val="0088369B"/>
    <w:rsid w:val="008844B5"/>
    <w:rsid w:val="00891F1F"/>
    <w:rsid w:val="008A10AF"/>
    <w:rsid w:val="008B3901"/>
    <w:rsid w:val="008B4FF2"/>
    <w:rsid w:val="008C3871"/>
    <w:rsid w:val="008E0B20"/>
    <w:rsid w:val="008F002B"/>
    <w:rsid w:val="008F039A"/>
    <w:rsid w:val="008F0E53"/>
    <w:rsid w:val="008F4823"/>
    <w:rsid w:val="008F786E"/>
    <w:rsid w:val="008F79C6"/>
    <w:rsid w:val="00900CD5"/>
    <w:rsid w:val="0090202C"/>
    <w:rsid w:val="009075A3"/>
    <w:rsid w:val="00913A13"/>
    <w:rsid w:val="00920213"/>
    <w:rsid w:val="009213D9"/>
    <w:rsid w:val="009213ED"/>
    <w:rsid w:val="00923F18"/>
    <w:rsid w:val="009338A3"/>
    <w:rsid w:val="00935CB7"/>
    <w:rsid w:val="009365F6"/>
    <w:rsid w:val="00960322"/>
    <w:rsid w:val="00962D4D"/>
    <w:rsid w:val="00964614"/>
    <w:rsid w:val="00966C10"/>
    <w:rsid w:val="00982CA1"/>
    <w:rsid w:val="009841E3"/>
    <w:rsid w:val="00991159"/>
    <w:rsid w:val="00994826"/>
    <w:rsid w:val="009A09E7"/>
    <w:rsid w:val="009A119B"/>
    <w:rsid w:val="009A5FD6"/>
    <w:rsid w:val="009B24DE"/>
    <w:rsid w:val="009B772C"/>
    <w:rsid w:val="009C05FF"/>
    <w:rsid w:val="009C18F9"/>
    <w:rsid w:val="009D64ED"/>
    <w:rsid w:val="009D7517"/>
    <w:rsid w:val="009F5054"/>
    <w:rsid w:val="009F69CB"/>
    <w:rsid w:val="00A0339E"/>
    <w:rsid w:val="00A10AC3"/>
    <w:rsid w:val="00A12CCA"/>
    <w:rsid w:val="00A13D81"/>
    <w:rsid w:val="00A15250"/>
    <w:rsid w:val="00A1703A"/>
    <w:rsid w:val="00A203B0"/>
    <w:rsid w:val="00A31283"/>
    <w:rsid w:val="00A31B78"/>
    <w:rsid w:val="00A404A8"/>
    <w:rsid w:val="00A550CA"/>
    <w:rsid w:val="00A56C08"/>
    <w:rsid w:val="00A57B2C"/>
    <w:rsid w:val="00A65BA0"/>
    <w:rsid w:val="00A7380B"/>
    <w:rsid w:val="00A77252"/>
    <w:rsid w:val="00AA1982"/>
    <w:rsid w:val="00AA62EA"/>
    <w:rsid w:val="00AA6B0E"/>
    <w:rsid w:val="00AA79C8"/>
    <w:rsid w:val="00AC125A"/>
    <w:rsid w:val="00AC3E5F"/>
    <w:rsid w:val="00AC4AE3"/>
    <w:rsid w:val="00AC759F"/>
    <w:rsid w:val="00AD13DC"/>
    <w:rsid w:val="00AD4D04"/>
    <w:rsid w:val="00AD5346"/>
    <w:rsid w:val="00AD5BB4"/>
    <w:rsid w:val="00AD79E1"/>
    <w:rsid w:val="00AE0B53"/>
    <w:rsid w:val="00AE0BF1"/>
    <w:rsid w:val="00AE404B"/>
    <w:rsid w:val="00AF3B41"/>
    <w:rsid w:val="00AF6C0F"/>
    <w:rsid w:val="00B014E7"/>
    <w:rsid w:val="00B12CC9"/>
    <w:rsid w:val="00B13D7F"/>
    <w:rsid w:val="00B14D5B"/>
    <w:rsid w:val="00B22C35"/>
    <w:rsid w:val="00B27E76"/>
    <w:rsid w:val="00B63CCD"/>
    <w:rsid w:val="00B64864"/>
    <w:rsid w:val="00B72078"/>
    <w:rsid w:val="00BA6F97"/>
    <w:rsid w:val="00BA7D50"/>
    <w:rsid w:val="00BA7F8B"/>
    <w:rsid w:val="00BB3813"/>
    <w:rsid w:val="00BC3308"/>
    <w:rsid w:val="00BC576C"/>
    <w:rsid w:val="00BC634E"/>
    <w:rsid w:val="00BD3822"/>
    <w:rsid w:val="00BD5DBA"/>
    <w:rsid w:val="00C01116"/>
    <w:rsid w:val="00C05FBB"/>
    <w:rsid w:val="00C061AE"/>
    <w:rsid w:val="00C07F45"/>
    <w:rsid w:val="00C21A4A"/>
    <w:rsid w:val="00C24ACB"/>
    <w:rsid w:val="00C260C9"/>
    <w:rsid w:val="00C27EAD"/>
    <w:rsid w:val="00C3395B"/>
    <w:rsid w:val="00C368AF"/>
    <w:rsid w:val="00C41631"/>
    <w:rsid w:val="00C43E55"/>
    <w:rsid w:val="00C53D31"/>
    <w:rsid w:val="00C5613B"/>
    <w:rsid w:val="00C57C0D"/>
    <w:rsid w:val="00C67EC7"/>
    <w:rsid w:val="00C9163B"/>
    <w:rsid w:val="00C97AE3"/>
    <w:rsid w:val="00CA7594"/>
    <w:rsid w:val="00CB11F0"/>
    <w:rsid w:val="00CB1298"/>
    <w:rsid w:val="00CB2488"/>
    <w:rsid w:val="00CC00E4"/>
    <w:rsid w:val="00CD0EAF"/>
    <w:rsid w:val="00CD12EE"/>
    <w:rsid w:val="00CD29D3"/>
    <w:rsid w:val="00D00CEF"/>
    <w:rsid w:val="00D00F87"/>
    <w:rsid w:val="00D13740"/>
    <w:rsid w:val="00D14715"/>
    <w:rsid w:val="00D17B7F"/>
    <w:rsid w:val="00D238DB"/>
    <w:rsid w:val="00D23FBB"/>
    <w:rsid w:val="00D2451E"/>
    <w:rsid w:val="00D33CF6"/>
    <w:rsid w:val="00D40132"/>
    <w:rsid w:val="00D515E3"/>
    <w:rsid w:val="00D67E73"/>
    <w:rsid w:val="00D903B3"/>
    <w:rsid w:val="00D92F30"/>
    <w:rsid w:val="00DD5FE8"/>
    <w:rsid w:val="00DE22AB"/>
    <w:rsid w:val="00DF690B"/>
    <w:rsid w:val="00DF7896"/>
    <w:rsid w:val="00E03787"/>
    <w:rsid w:val="00E12405"/>
    <w:rsid w:val="00E1253E"/>
    <w:rsid w:val="00E14B9D"/>
    <w:rsid w:val="00E15E10"/>
    <w:rsid w:val="00E2178E"/>
    <w:rsid w:val="00E40017"/>
    <w:rsid w:val="00E45BB2"/>
    <w:rsid w:val="00E52A9C"/>
    <w:rsid w:val="00E54EF8"/>
    <w:rsid w:val="00E557CF"/>
    <w:rsid w:val="00E573AD"/>
    <w:rsid w:val="00E57F7E"/>
    <w:rsid w:val="00E62B49"/>
    <w:rsid w:val="00E64298"/>
    <w:rsid w:val="00E7264A"/>
    <w:rsid w:val="00E8025F"/>
    <w:rsid w:val="00E8556E"/>
    <w:rsid w:val="00E91A9C"/>
    <w:rsid w:val="00E920A6"/>
    <w:rsid w:val="00EA40E1"/>
    <w:rsid w:val="00EA4BE1"/>
    <w:rsid w:val="00EE0197"/>
    <w:rsid w:val="00EE0756"/>
    <w:rsid w:val="00EE2471"/>
    <w:rsid w:val="00EE3B00"/>
    <w:rsid w:val="00EE4FBB"/>
    <w:rsid w:val="00EE6405"/>
    <w:rsid w:val="00EF03D0"/>
    <w:rsid w:val="00EF4643"/>
    <w:rsid w:val="00EF472B"/>
    <w:rsid w:val="00EF556D"/>
    <w:rsid w:val="00EF7996"/>
    <w:rsid w:val="00F01721"/>
    <w:rsid w:val="00F125E6"/>
    <w:rsid w:val="00F13030"/>
    <w:rsid w:val="00F16DED"/>
    <w:rsid w:val="00F20E63"/>
    <w:rsid w:val="00F24647"/>
    <w:rsid w:val="00F26394"/>
    <w:rsid w:val="00F328F0"/>
    <w:rsid w:val="00F34EB6"/>
    <w:rsid w:val="00F36644"/>
    <w:rsid w:val="00F37233"/>
    <w:rsid w:val="00F379DC"/>
    <w:rsid w:val="00F37A89"/>
    <w:rsid w:val="00F51D90"/>
    <w:rsid w:val="00F61C9E"/>
    <w:rsid w:val="00F647AD"/>
    <w:rsid w:val="00F65732"/>
    <w:rsid w:val="00F67691"/>
    <w:rsid w:val="00F67986"/>
    <w:rsid w:val="00F73288"/>
    <w:rsid w:val="00F74FFB"/>
    <w:rsid w:val="00F75EA4"/>
    <w:rsid w:val="00F77057"/>
    <w:rsid w:val="00F82C06"/>
    <w:rsid w:val="00F833DD"/>
    <w:rsid w:val="00F84DDD"/>
    <w:rsid w:val="00F865DA"/>
    <w:rsid w:val="00F90D65"/>
    <w:rsid w:val="00FA6522"/>
    <w:rsid w:val="00FA7D64"/>
    <w:rsid w:val="00FC028E"/>
    <w:rsid w:val="00FC2B9B"/>
    <w:rsid w:val="00FC2EAA"/>
    <w:rsid w:val="00FD5238"/>
    <w:rsid w:val="00FD58A6"/>
    <w:rsid w:val="00FD723F"/>
    <w:rsid w:val="00FE14F5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7DE7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A12CCA"/>
  </w:style>
  <w:style w:type="paragraph" w:styleId="1">
    <w:name w:val="heading 1"/>
    <w:basedOn w:val="a0"/>
    <w:next w:val="a0"/>
    <w:link w:val="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Char"/>
    <w:pPr>
      <w:spacing w:after="240" w:line="240" w:lineRule="atLeast"/>
      <w:ind w:firstLine="360"/>
      <w:jc w:val="both"/>
    </w:pPr>
  </w:style>
  <w:style w:type="character" w:customStyle="1" w:styleId="Char">
    <w:name w:val="본문 Char"/>
    <w:basedOn w:val="a1"/>
    <w:link w:val="a4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a4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a1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a5">
    <w:name w:val="caption"/>
    <w:basedOn w:val="a0"/>
    <w:next w:val="a0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a6">
    <w:name w:val="endnote reference"/>
    <w:semiHidden/>
    <w:rPr>
      <w:vertAlign w:val="superscript"/>
    </w:rPr>
  </w:style>
  <w:style w:type="paragraph" w:styleId="a7">
    <w:name w:val="endnote text"/>
    <w:basedOn w:val="a0"/>
    <w:semiHidden/>
    <w:rsid w:val="00AD13DC"/>
  </w:style>
  <w:style w:type="character" w:styleId="a8">
    <w:name w:val="footnote reference"/>
    <w:semiHidden/>
    <w:rPr>
      <w:vertAlign w:val="superscript"/>
    </w:rPr>
  </w:style>
  <w:style w:type="paragraph" w:styleId="a9">
    <w:name w:val="footnote text"/>
    <w:basedOn w:val="a0"/>
    <w:semiHidden/>
    <w:rsid w:val="00AD13DC"/>
  </w:style>
  <w:style w:type="paragraph" w:styleId="10">
    <w:name w:val="index 1"/>
    <w:basedOn w:val="a0"/>
    <w:semiHidden/>
    <w:rsid w:val="00AD13DC"/>
    <w:rPr>
      <w:sz w:val="21"/>
    </w:rPr>
  </w:style>
  <w:style w:type="paragraph" w:styleId="20">
    <w:name w:val="index 2"/>
    <w:basedOn w:val="a0"/>
    <w:semiHidden/>
    <w:rsid w:val="00AD13DC"/>
    <w:pPr>
      <w:ind w:hanging="240"/>
    </w:pPr>
    <w:rPr>
      <w:sz w:val="21"/>
    </w:rPr>
  </w:style>
  <w:style w:type="paragraph" w:styleId="30">
    <w:name w:val="index 3"/>
    <w:basedOn w:val="a0"/>
    <w:semiHidden/>
    <w:rsid w:val="00AD13DC"/>
    <w:pPr>
      <w:ind w:left="480" w:hanging="240"/>
    </w:pPr>
    <w:rPr>
      <w:sz w:val="21"/>
    </w:rPr>
  </w:style>
  <w:style w:type="paragraph" w:styleId="40">
    <w:name w:val="index 4"/>
    <w:basedOn w:val="a0"/>
    <w:semiHidden/>
    <w:rsid w:val="00AD13DC"/>
    <w:pPr>
      <w:ind w:left="600" w:hanging="240"/>
    </w:pPr>
    <w:rPr>
      <w:sz w:val="21"/>
    </w:rPr>
  </w:style>
  <w:style w:type="paragraph" w:styleId="50">
    <w:name w:val="index 5"/>
    <w:basedOn w:val="a0"/>
    <w:semiHidden/>
    <w:rsid w:val="00AD13DC"/>
    <w:pPr>
      <w:ind w:left="840"/>
    </w:pPr>
    <w:rPr>
      <w:sz w:val="21"/>
    </w:rPr>
  </w:style>
  <w:style w:type="paragraph" w:styleId="aa">
    <w:name w:val="index heading"/>
    <w:basedOn w:val="a0"/>
    <w:next w:val="10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a">
    <w:name w:val="List Bullet"/>
    <w:basedOn w:val="a0"/>
    <w:rsid w:val="00AD13DC"/>
    <w:pPr>
      <w:numPr>
        <w:numId w:val="1"/>
      </w:numPr>
      <w:spacing w:after="240" w:line="240" w:lineRule="atLeast"/>
      <w:ind w:right="720"/>
      <w:jc w:val="both"/>
    </w:pPr>
  </w:style>
  <w:style w:type="paragraph" w:styleId="ab">
    <w:name w:val="macro"/>
    <w:basedOn w:val="a4"/>
    <w:semiHidden/>
    <w:pPr>
      <w:spacing w:line="240" w:lineRule="auto"/>
      <w:jc w:val="left"/>
    </w:pPr>
    <w:rPr>
      <w:rFonts w:ascii="Courier New" w:hAnsi="Courier New"/>
    </w:rPr>
  </w:style>
  <w:style w:type="character" w:styleId="ac">
    <w:name w:val="page number"/>
    <w:rPr>
      <w:sz w:val="24"/>
    </w:rPr>
  </w:style>
  <w:style w:type="paragraph" w:customStyle="1" w:styleId="SubtitleCover">
    <w:name w:val="Subtitle Cover"/>
    <w:basedOn w:val="TitleCover"/>
    <w:next w:val="a4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a0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d">
    <w:name w:val="table of figures"/>
    <w:basedOn w:val="a0"/>
    <w:semiHidden/>
    <w:rsid w:val="00AD13DC"/>
  </w:style>
  <w:style w:type="paragraph" w:styleId="11">
    <w:name w:val="toc 1"/>
    <w:basedOn w:val="a0"/>
    <w:uiPriority w:val="39"/>
    <w:rsid w:val="00AD13DC"/>
    <w:pPr>
      <w:tabs>
        <w:tab w:val="right" w:leader="dot" w:pos="5040"/>
      </w:tabs>
    </w:pPr>
  </w:style>
  <w:style w:type="paragraph" w:styleId="21">
    <w:name w:val="toc 2"/>
    <w:basedOn w:val="a0"/>
    <w:uiPriority w:val="39"/>
    <w:rsid w:val="00AD13DC"/>
    <w:pPr>
      <w:tabs>
        <w:tab w:val="right" w:leader="dot" w:pos="5040"/>
      </w:tabs>
    </w:pPr>
  </w:style>
  <w:style w:type="paragraph" w:styleId="31">
    <w:name w:val="toc 3"/>
    <w:basedOn w:val="a0"/>
    <w:semiHidden/>
    <w:rsid w:val="00AD13DC"/>
    <w:pPr>
      <w:tabs>
        <w:tab w:val="right" w:leader="dot" w:pos="5040"/>
      </w:tabs>
    </w:pPr>
    <w:rPr>
      <w:i/>
    </w:rPr>
  </w:style>
  <w:style w:type="paragraph" w:styleId="41">
    <w:name w:val="toc 4"/>
    <w:basedOn w:val="a0"/>
    <w:semiHidden/>
    <w:rsid w:val="00AD13DC"/>
    <w:pPr>
      <w:tabs>
        <w:tab w:val="right" w:leader="dot" w:pos="5040"/>
      </w:tabs>
    </w:pPr>
    <w:rPr>
      <w:i/>
    </w:rPr>
  </w:style>
  <w:style w:type="paragraph" w:styleId="51">
    <w:name w:val="toc 5"/>
    <w:basedOn w:val="a0"/>
    <w:semiHidden/>
    <w:rsid w:val="00AD13DC"/>
    <w:rPr>
      <w:i/>
    </w:rPr>
  </w:style>
  <w:style w:type="paragraph" w:styleId="ae">
    <w:name w:val="Subtitle"/>
    <w:basedOn w:val="a0"/>
    <w:next w:val="a0"/>
    <w:link w:val="Char0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af">
    <w:name w:val="Title"/>
    <w:basedOn w:val="a0"/>
    <w:next w:val="a0"/>
    <w:link w:val="Char1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a0"/>
    <w:rsid w:val="004D6BEC"/>
    <w:pPr>
      <w:keepNext/>
      <w:spacing w:before="80"/>
      <w:jc w:val="center"/>
    </w:pPr>
    <w:rPr>
      <w:caps/>
      <w:sz w:val="14"/>
    </w:rPr>
  </w:style>
  <w:style w:type="character" w:styleId="af0">
    <w:name w:val="annotation reference"/>
    <w:semiHidden/>
    <w:rPr>
      <w:sz w:val="16"/>
    </w:rPr>
  </w:style>
  <w:style w:type="paragraph" w:styleId="af1">
    <w:name w:val="annotation text"/>
    <w:basedOn w:val="a0"/>
    <w:link w:val="Char2"/>
    <w:semiHidden/>
    <w:rsid w:val="00AD13DC"/>
  </w:style>
  <w:style w:type="paragraph" w:customStyle="1" w:styleId="CompanyName">
    <w:name w:val="Company Name"/>
    <w:basedOn w:val="a4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af2">
    <w:name w:val="table of authorities"/>
    <w:basedOn w:val="a0"/>
    <w:semiHidden/>
    <w:pPr>
      <w:tabs>
        <w:tab w:val="right" w:leader="dot" w:pos="7560"/>
      </w:tabs>
    </w:pPr>
  </w:style>
  <w:style w:type="paragraph" w:styleId="af3">
    <w:name w:val="toa heading"/>
    <w:basedOn w:val="a0"/>
    <w:next w:val="af2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a0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a0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a0"/>
    <w:link w:val="NumberedListChar"/>
    <w:rsid w:val="00697ACE"/>
    <w:pPr>
      <w:numPr>
        <w:numId w:val="2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a1"/>
    <w:link w:val="NumberedList"/>
    <w:rsid w:val="00697ACE"/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b/>
      <w:bCs/>
    </w:rPr>
  </w:style>
  <w:style w:type="paragraph" w:customStyle="1" w:styleId="LineSpace">
    <w:name w:val="Line Space"/>
    <w:basedOn w:val="a0"/>
    <w:rsid w:val="00D2451E"/>
    <w:rPr>
      <w:rFonts w:ascii="Verdana" w:hAnsi="Verdana"/>
      <w:sz w:val="12"/>
    </w:rPr>
  </w:style>
  <w:style w:type="paragraph" w:styleId="af4">
    <w:name w:val="No Spacing"/>
    <w:link w:val="Char3"/>
    <w:uiPriority w:val="1"/>
    <w:qFormat/>
    <w:rsid w:val="0017501D"/>
    <w:pPr>
      <w:spacing w:after="0" w:line="240" w:lineRule="auto"/>
    </w:pPr>
  </w:style>
  <w:style w:type="character" w:customStyle="1" w:styleId="Char3">
    <w:name w:val="간격 없음 Char"/>
    <w:basedOn w:val="a1"/>
    <w:link w:val="af4"/>
    <w:uiPriority w:val="1"/>
    <w:rsid w:val="00AF3B41"/>
  </w:style>
  <w:style w:type="paragraph" w:styleId="af5">
    <w:name w:val="Balloon Text"/>
    <w:basedOn w:val="a0"/>
    <w:link w:val="Char4"/>
    <w:rsid w:val="00AF3B41"/>
    <w:rPr>
      <w:rFonts w:ascii="Tahoma" w:hAnsi="Tahoma" w:cs="Tahoma"/>
      <w:sz w:val="16"/>
      <w:szCs w:val="16"/>
    </w:rPr>
  </w:style>
  <w:style w:type="character" w:customStyle="1" w:styleId="Char4">
    <w:name w:val="풍선 도움말 텍스트 Char"/>
    <w:basedOn w:val="a1"/>
    <w:link w:val="af5"/>
    <w:rsid w:val="00AF3B41"/>
    <w:rPr>
      <w:rFonts w:ascii="Tahoma" w:hAnsi="Tahoma" w:cs="Tahoma"/>
      <w:sz w:val="16"/>
      <w:szCs w:val="16"/>
    </w:rPr>
  </w:style>
  <w:style w:type="character" w:customStyle="1" w:styleId="1Char">
    <w:name w:val="제목 1 Char"/>
    <w:basedOn w:val="a1"/>
    <w:link w:val="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3Char">
    <w:name w:val="제목 3 Char"/>
    <w:basedOn w:val="a1"/>
    <w:link w:val="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4Char">
    <w:name w:val="제목 4 Char"/>
    <w:basedOn w:val="a1"/>
    <w:link w:val="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5Char">
    <w:name w:val="제목 5 Char"/>
    <w:basedOn w:val="a1"/>
    <w:link w:val="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6Char">
    <w:name w:val="제목 6 Char"/>
    <w:basedOn w:val="a1"/>
    <w:link w:val="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7Char">
    <w:name w:val="제목 7 Char"/>
    <w:basedOn w:val="a1"/>
    <w:link w:val="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1"/>
    <w:link w:val="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9Char">
    <w:name w:val="제목 9 Char"/>
    <w:basedOn w:val="a1"/>
    <w:link w:val="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har1">
    <w:name w:val="제목 Char"/>
    <w:basedOn w:val="a1"/>
    <w:link w:val="af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Char0">
    <w:name w:val="부제 Char"/>
    <w:basedOn w:val="a1"/>
    <w:link w:val="a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af6">
    <w:name w:val="Strong"/>
    <w:basedOn w:val="a1"/>
    <w:uiPriority w:val="22"/>
    <w:qFormat/>
    <w:rsid w:val="0017501D"/>
    <w:rPr>
      <w:b/>
      <w:bCs/>
    </w:rPr>
  </w:style>
  <w:style w:type="character" w:styleId="af7">
    <w:name w:val="Emphasis"/>
    <w:basedOn w:val="a1"/>
    <w:uiPriority w:val="20"/>
    <w:qFormat/>
    <w:rsid w:val="0017501D"/>
    <w:rPr>
      <w:i/>
      <w:iCs/>
    </w:rPr>
  </w:style>
  <w:style w:type="paragraph" w:styleId="af8">
    <w:name w:val="List Paragraph"/>
    <w:basedOn w:val="a0"/>
    <w:uiPriority w:val="34"/>
    <w:qFormat/>
    <w:rsid w:val="0017501D"/>
    <w:pPr>
      <w:ind w:left="720"/>
      <w:contextualSpacing/>
    </w:pPr>
  </w:style>
  <w:style w:type="paragraph" w:styleId="af9">
    <w:name w:val="Quote"/>
    <w:basedOn w:val="a0"/>
    <w:next w:val="a0"/>
    <w:link w:val="Char5"/>
    <w:uiPriority w:val="29"/>
    <w:qFormat/>
    <w:rsid w:val="0017501D"/>
    <w:rPr>
      <w:i/>
      <w:iCs/>
      <w:color w:val="000000" w:themeColor="text1"/>
    </w:rPr>
  </w:style>
  <w:style w:type="character" w:customStyle="1" w:styleId="Char5">
    <w:name w:val="인용 Char"/>
    <w:basedOn w:val="a1"/>
    <w:link w:val="af9"/>
    <w:uiPriority w:val="29"/>
    <w:rsid w:val="0017501D"/>
    <w:rPr>
      <w:i/>
      <w:iCs/>
      <w:color w:val="000000" w:themeColor="text1"/>
    </w:rPr>
  </w:style>
  <w:style w:type="paragraph" w:styleId="afa">
    <w:name w:val="Intense Quote"/>
    <w:basedOn w:val="a0"/>
    <w:next w:val="a0"/>
    <w:link w:val="Char6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Char6">
    <w:name w:val="강한 인용 Char"/>
    <w:basedOn w:val="a1"/>
    <w:link w:val="afa"/>
    <w:uiPriority w:val="30"/>
    <w:rsid w:val="0017501D"/>
    <w:rPr>
      <w:b/>
      <w:bCs/>
      <w:i/>
      <w:iCs/>
      <w:color w:val="D34817" w:themeColor="accent1"/>
    </w:rPr>
  </w:style>
  <w:style w:type="character" w:styleId="afb">
    <w:name w:val="Subtle Emphasis"/>
    <w:basedOn w:val="a1"/>
    <w:uiPriority w:val="19"/>
    <w:qFormat/>
    <w:rsid w:val="0017501D"/>
    <w:rPr>
      <w:i/>
      <w:iCs/>
      <w:color w:val="808080" w:themeColor="text1" w:themeTint="7F"/>
    </w:rPr>
  </w:style>
  <w:style w:type="character" w:styleId="afc">
    <w:name w:val="Intense Emphasis"/>
    <w:basedOn w:val="a1"/>
    <w:uiPriority w:val="21"/>
    <w:qFormat/>
    <w:rsid w:val="0017501D"/>
    <w:rPr>
      <w:b/>
      <w:bCs/>
      <w:i/>
      <w:iCs/>
      <w:color w:val="D34817" w:themeColor="accent1"/>
    </w:rPr>
  </w:style>
  <w:style w:type="character" w:styleId="afd">
    <w:name w:val="Subtle Reference"/>
    <w:basedOn w:val="a1"/>
    <w:uiPriority w:val="31"/>
    <w:qFormat/>
    <w:rsid w:val="0017501D"/>
    <w:rPr>
      <w:smallCaps/>
      <w:color w:val="9B2D1F" w:themeColor="accent2"/>
      <w:u w:val="single"/>
    </w:rPr>
  </w:style>
  <w:style w:type="character" w:styleId="afe">
    <w:name w:val="Intense Reference"/>
    <w:basedOn w:val="a1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aff">
    <w:name w:val="Book Title"/>
    <w:basedOn w:val="a1"/>
    <w:uiPriority w:val="33"/>
    <w:qFormat/>
    <w:rsid w:val="0017501D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17501D"/>
    <w:pPr>
      <w:outlineLvl w:val="9"/>
    </w:pPr>
  </w:style>
  <w:style w:type="character" w:styleId="aff0">
    <w:name w:val="Hyperlink"/>
    <w:basedOn w:val="a1"/>
    <w:uiPriority w:val="99"/>
    <w:unhideWhenUsed/>
    <w:rsid w:val="005C0F56"/>
    <w:rPr>
      <w:color w:val="CC9900" w:themeColor="hyperlink"/>
      <w:u w:val="single"/>
    </w:rPr>
  </w:style>
  <w:style w:type="paragraph" w:styleId="aff1">
    <w:name w:val="footer"/>
    <w:basedOn w:val="a0"/>
    <w:link w:val="Char7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7">
    <w:name w:val="바닥글 Char"/>
    <w:basedOn w:val="a1"/>
    <w:link w:val="aff1"/>
    <w:uiPriority w:val="99"/>
    <w:rsid w:val="005C0F56"/>
  </w:style>
  <w:style w:type="paragraph" w:styleId="aff2">
    <w:name w:val="header"/>
    <w:basedOn w:val="a0"/>
    <w:link w:val="Char8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8">
    <w:name w:val="머리글 Char"/>
    <w:basedOn w:val="a1"/>
    <w:link w:val="aff2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aff3">
    <w:name w:val="annotation subject"/>
    <w:basedOn w:val="af1"/>
    <w:next w:val="af1"/>
    <w:link w:val="Char9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har2">
    <w:name w:val="메모 텍스트 Char"/>
    <w:basedOn w:val="a1"/>
    <w:link w:val="af1"/>
    <w:semiHidden/>
    <w:rsid w:val="005E6AF1"/>
  </w:style>
  <w:style w:type="character" w:customStyle="1" w:styleId="Char9">
    <w:name w:val="메모 주제 Char"/>
    <w:basedOn w:val="Char2"/>
    <w:link w:val="aff3"/>
    <w:rsid w:val="005E6AF1"/>
  </w:style>
  <w:style w:type="paragraph" w:customStyle="1" w:styleId="aff4">
    <w:name w:val="바탕글"/>
    <w:basedOn w:val="a0"/>
    <w:rsid w:val="001F2FA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eastAsia="ko-KR"/>
    </w:rPr>
  </w:style>
  <w:style w:type="paragraph" w:customStyle="1" w:styleId="MS">
    <w:name w:val="MS바탕글"/>
    <w:basedOn w:val="a0"/>
    <w:rsid w:val="001F2FA3"/>
    <w:pPr>
      <w:autoSpaceDE w:val="0"/>
      <w:autoSpaceDN w:val="0"/>
      <w:spacing w:line="273" w:lineRule="auto"/>
      <w:textAlignment w:val="baseline"/>
    </w:pPr>
    <w:rPr>
      <w:rFonts w:ascii="Calibri" w:eastAsia="굴림" w:hAnsi="굴림" w:cs="굴림"/>
      <w:color w:val="000000"/>
      <w:lang w:eastAsia="ko-KR"/>
    </w:rPr>
  </w:style>
  <w:style w:type="paragraph" w:styleId="aff5">
    <w:name w:val="Normal (Web)"/>
    <w:basedOn w:val="a0"/>
    <w:uiPriority w:val="99"/>
    <w:semiHidden/>
    <w:unhideWhenUsed/>
    <w:rsid w:val="00E12405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453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506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6322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470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622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8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2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96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9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6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1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27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0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5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73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7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9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89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3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79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5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3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146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50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50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1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0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3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9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4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6103">
          <w:marLeft w:val="547"/>
          <w:marRight w:val="0"/>
          <w:marTop w:val="86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2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0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0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150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1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8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2847">
          <w:marLeft w:val="547"/>
          <w:marRight w:val="0"/>
          <w:marTop w:val="86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5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76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oter" Target="footer1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fontTable" Target="fontTable.xml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51204;&#50976;&#48120;\AppData\Roaming\Microsoft\Templates\&#48708;&#51592;&#45768;&#49828;%20&#48372;&#44256;&#49436;(&#44536;&#47000;&#54589;%20&#46356;&#51088;&#51064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7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96F080-D986-4FB5-BC30-A20E32FF5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비즈니스 보고서(그래픽 디자인)</Template>
  <TotalTime>0</TotalTime>
  <Pages>40</Pages>
  <Words>1301</Words>
  <Characters>7421</Characters>
  <Application>Microsoft Office Word</Application>
  <DocSecurity>0</DocSecurity>
  <Lines>61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2019-12-01T12:14:00Z</dcterms:created>
  <dcterms:modified xsi:type="dcterms:W3CDTF">2019-12-03T13:16:00Z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